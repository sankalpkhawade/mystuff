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853"/>
      </w:tblGrid>
      <w:tr w:rsidRPr="00D33F4C" w:rsidR="002A47BB" w:rsidTr="1DB4D166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001B4558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Pr="00F26624">
              <w:rPr>
                <w:noProof/>
              </w:rPr>
              <w:drawing>
                <wp:inline distT="0" distB="0" distL="0" distR="0" wp14:anchorId="76F4D076" wp14:editId="07777777">
                  <wp:extent cx="752475" cy="4733925"/>
                  <wp:effectExtent l="0" t="0" r="0" b="0"/>
                  <wp:docPr id="1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473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3C1167" w14:paraId="00BC0E4B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proofErr w:type="spellStart"/>
            <w:r>
              <w:rPr>
                <w:rFonts w:cs="Arial"/>
                <w:b/>
                <w:color w:val="EFA800"/>
                <w:sz w:val="44"/>
                <w:szCs w:val="48"/>
              </w:rPr>
              <w:t>truYum</w:t>
            </w:r>
            <w:proofErr w:type="spellEnd"/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7D4E4E" w14:paraId="36A9791D" w14:textId="75E4D6D2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FSE Web UI</w:t>
            </w:r>
            <w:r w:rsidR="00C01D89">
              <w:rPr>
                <w:rFonts w:cs="Arial"/>
                <w:b/>
                <w:color w:val="EFA800"/>
                <w:sz w:val="44"/>
                <w:szCs w:val="48"/>
              </w:rPr>
              <w:t xml:space="preserve"> Specification</w:t>
            </w:r>
            <w:r w:rsidRPr="002B24FF" w:rsidR="002B24FF">
              <w:rPr>
                <w:rFonts w:cs="Arial"/>
                <w:b/>
                <w:color w:val="EFA800"/>
                <w:sz w:val="44"/>
                <w:szCs w:val="48"/>
              </w:rPr>
              <w:t xml:space="preserve"> Document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1DB4D166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53"/>
              <w:gridCol w:w="2433"/>
              <w:gridCol w:w="2400"/>
              <w:gridCol w:w="2441"/>
            </w:tblGrid>
            <w:tr w:rsidR="002A47BB" w:rsidTr="0006592A" w14:paraId="2E5CD136" w14:textId="77777777">
              <w:trPr>
                <w:trHeight w:val="576"/>
                <w:jc w:val="center"/>
              </w:trPr>
              <w:tc>
                <w:tcPr>
                  <w:tcW w:w="1368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2A47BB" w:rsidTr="0006592A" w14:paraId="12633D2C" w14:textId="77777777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Pr="00A548A7" w:rsidR="002A47BB" w:rsidP="00DF4E80" w:rsidRDefault="002A47BB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C01D89" w14:paraId="2D3317C9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Chandrasekaran Janardhanan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C01D89" w14:paraId="52A2EDAB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Vimalathithan Krishnan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C01D89" w:rsidRDefault="00C01D89" w14:paraId="58A47E84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 w:rsidRPr="00C01D89">
                    <w:rPr>
                      <w:rFonts w:cs="Arial"/>
                    </w:rPr>
                    <w:t>Ramadevanahalli Lingachar, Shashidhara Murthy</w:t>
                  </w:r>
                </w:p>
              </w:tc>
            </w:tr>
            <w:tr w:rsidR="002A47BB" w:rsidTr="0006592A" w14:paraId="7A8D2934" w14:textId="77777777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Pr="00A548A7" w:rsidR="002A47BB" w:rsidP="00DF4E80" w:rsidRDefault="002A47BB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C01D89" w14:paraId="7553FF01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Learning Solution Designer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C01D89" w14:paraId="19F45CF6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Learning Solution Architect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C01D89" w14:paraId="38E2714B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Learning Solution Lead</w:t>
                  </w:r>
                </w:p>
              </w:tc>
            </w:tr>
            <w:tr w:rsidR="002A47BB" w:rsidTr="0006592A" w14:paraId="4CCB031D" w14:textId="77777777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06592A" w14:paraId="14AFA65C" w14:textId="77777777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1DB4D166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F1733B" w:rsidRDefault="001F3992" w14:paraId="43E8DE80" w14:textId="4FBFBEC8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17209623">
        <w:r w:rsidRPr="007E5188" w:rsidR="00F1733B">
          <w:rPr>
            <w:rStyle w:val="Hyperlink"/>
            <w:noProof/>
          </w:rPr>
          <w:t>1.0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Introduction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_Toc17209623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7ACB8D4" w14:textId="664BEB0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4">
        <w:r w:rsidRPr="007E5188" w:rsidR="00F1733B">
          <w:rPr>
            <w:rStyle w:val="Hyperlink"/>
          </w:rPr>
          <w:t>1.1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Purpose of this document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_Toc17209624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183B7F2D" w14:textId="5D3A726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5">
        <w:r w:rsidRPr="007E5188" w:rsidR="00F1733B">
          <w:rPr>
            <w:rStyle w:val="Hyperlink"/>
          </w:rPr>
          <w:t>1.2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Definitions &amp; Acronyms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_Toc17209625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3D8A92E0" w14:textId="28BE11CE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6">
        <w:r w:rsidRPr="007E5188" w:rsidR="00F1733B">
          <w:rPr>
            <w:rStyle w:val="Hyperlink"/>
          </w:rPr>
          <w:t>1.3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Project Overview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_Toc17209626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083177B1" w14:textId="3E2DB7C2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7">
        <w:r w:rsidRPr="007E5188" w:rsidR="00F1733B">
          <w:rPr>
            <w:rStyle w:val="Hyperlink"/>
          </w:rPr>
          <w:t>1.4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Scope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_Toc17209627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6CC96C62" w14:textId="091C845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8">
        <w:r w:rsidRPr="007E5188" w:rsidR="00F1733B">
          <w:rPr>
            <w:rStyle w:val="Hyperlink"/>
          </w:rPr>
          <w:t>1.5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Intended Audience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_Toc17209628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064FD674" w14:textId="57E71F53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29">
        <w:r w:rsidRPr="007E5188" w:rsidR="00F1733B">
          <w:rPr>
            <w:rStyle w:val="Hyperlink"/>
          </w:rPr>
          <w:t>1.6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Hardware and Software Requirement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_Toc17209629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4</w:t>
        </w:r>
        <w:r w:rsidR="00F1733B">
          <w:rPr>
            <w:webHidden/>
          </w:rPr>
          <w:fldChar w:fldCharType="end"/>
        </w:r>
      </w:hyperlink>
    </w:p>
    <w:p w:rsidR="00F1733B" w:rsidRDefault="00962444" w14:paraId="3FE2D484" w14:textId="5A94FA4F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0">
        <w:r w:rsidRPr="007E5188" w:rsidR="00F1733B">
          <w:rPr>
            <w:rStyle w:val="Hyperlink"/>
            <w:noProof/>
          </w:rPr>
          <w:t>2.0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Forking and Cloning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_Toc17209630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7BFFA484" w14:textId="0C68CE4D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1">
        <w:r w:rsidRPr="007E5188" w:rsidR="00F1733B">
          <w:rPr>
            <w:rStyle w:val="Hyperlink"/>
            <w:noProof/>
          </w:rPr>
          <w:t>3.0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Images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1957509F" w14:textId="792FC59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2">
        <w:r w:rsidRPr="007E5188" w:rsidR="00F1733B">
          <w:rPr>
            <w:rStyle w:val="Hyperlink"/>
            <w:noProof/>
          </w:rPr>
          <w:t>4.0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Fonts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_Toc17209632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5BC9032" w14:textId="5D3B773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3">
        <w:r w:rsidRPr="007E5188" w:rsidR="00F1733B">
          <w:rPr>
            <w:rStyle w:val="Hyperlink"/>
            <w:noProof/>
          </w:rPr>
          <w:t>5.0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Icons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DF49CFC" w14:textId="60F1F54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4">
        <w:r w:rsidRPr="007E5188" w:rsidR="00F1733B">
          <w:rPr>
            <w:rStyle w:val="Hyperlink"/>
            <w:noProof/>
          </w:rPr>
          <w:t>6.0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Responsive Web Design (RWD) and User Experience Design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_Toc17209634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C37730B" w14:textId="21F45303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35">
        <w:r w:rsidRPr="007E5188" w:rsidR="00F1733B">
          <w:rPr>
            <w:rStyle w:val="Hyperlink"/>
            <w:noProof/>
          </w:rPr>
          <w:t>7.0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Header and Footer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_Toc17209635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64564CE" w14:textId="7BDAC87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36">
        <w:r w:rsidRPr="007E5188" w:rsidR="00F1733B">
          <w:rPr>
            <w:rStyle w:val="Hyperlink"/>
          </w:rPr>
          <w:t>7.1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Header for Anonymous User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_Toc17209636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6</w:t>
        </w:r>
        <w:r w:rsidR="00F1733B">
          <w:rPr>
            <w:webHidden/>
          </w:rPr>
          <w:fldChar w:fldCharType="end"/>
        </w:r>
      </w:hyperlink>
    </w:p>
    <w:p w:rsidR="00F1733B" w:rsidRDefault="00962444" w14:paraId="3F391DAF" w14:textId="2A32C34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37">
        <w:r w:rsidRPr="007E5188" w:rsidR="00F1733B">
          <w:rPr>
            <w:rStyle w:val="Hyperlink"/>
            <w:noProof/>
          </w:rPr>
          <w:t>7.1.1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_Toc17209637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0D349D2A" w14:textId="16E0DB5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38">
        <w:r w:rsidRPr="007E5188" w:rsidR="00F1733B">
          <w:rPr>
            <w:rStyle w:val="Hyperlink"/>
            <w:noProof/>
          </w:rPr>
          <w:t>7.1.1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 (Collapsed Menu)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_Toc17209638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67E1EE3" w14:textId="6D2A566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39">
        <w:r w:rsidRPr="007E5188" w:rsidR="00F1733B">
          <w:rPr>
            <w:rStyle w:val="Hyperlink"/>
            <w:noProof/>
          </w:rPr>
          <w:t>7.1.1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 (Expanded Menu)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_Toc17209639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1F73C102" w14:textId="64ECE0E3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40">
        <w:r w:rsidRPr="007E5188" w:rsidR="00F1733B">
          <w:rPr>
            <w:rStyle w:val="Hyperlink"/>
          </w:rPr>
          <w:t>7.2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Header After Login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_Toc17209640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6</w:t>
        </w:r>
        <w:r w:rsidR="00F1733B">
          <w:rPr>
            <w:webHidden/>
          </w:rPr>
          <w:fldChar w:fldCharType="end"/>
        </w:r>
      </w:hyperlink>
    </w:p>
    <w:p w:rsidR="00F1733B" w:rsidRDefault="00962444" w14:paraId="36C03BB3" w14:textId="62710929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1">
        <w:r w:rsidRPr="007E5188" w:rsidR="00F1733B">
          <w:rPr>
            <w:rStyle w:val="Hyperlink"/>
            <w:noProof/>
          </w:rPr>
          <w:t>7.2.1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07BF10EE" w14:textId="50C0FE5F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2">
        <w:r w:rsidRPr="007E5188" w:rsidR="00F1733B">
          <w:rPr>
            <w:rStyle w:val="Hyperlink"/>
            <w:noProof/>
          </w:rPr>
          <w:t>7.2.2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 (Collapsed Menu)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_Toc17209642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7F93834" w14:textId="55459031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3">
        <w:r w:rsidRPr="007E5188" w:rsidR="00F1733B">
          <w:rPr>
            <w:rStyle w:val="Hyperlink"/>
            <w:noProof/>
          </w:rPr>
          <w:t>7.2.3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 (Expanded Menu)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EEDF024" w14:textId="044FD9CA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44">
        <w:r w:rsidRPr="007E5188" w:rsidR="00F1733B">
          <w:rPr>
            <w:rStyle w:val="Hyperlink"/>
          </w:rPr>
          <w:t>7.1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Footer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_Toc17209644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7</w:t>
        </w:r>
        <w:r w:rsidR="00F1733B">
          <w:rPr>
            <w:webHidden/>
          </w:rPr>
          <w:fldChar w:fldCharType="end"/>
        </w:r>
      </w:hyperlink>
    </w:p>
    <w:p w:rsidR="00F1733B" w:rsidRDefault="00962444" w14:paraId="49227955" w14:textId="2E5B2C59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5">
        <w:r w:rsidRPr="007E5188" w:rsidR="00F1733B">
          <w:rPr>
            <w:rStyle w:val="Hyperlink"/>
            <w:noProof/>
          </w:rPr>
          <w:t>7.1.1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_Toc17209645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A958D11" w14:textId="4469BC0B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6">
        <w:r w:rsidRPr="007E5188" w:rsidR="00F1733B">
          <w:rPr>
            <w:rStyle w:val="Hyperlink"/>
            <w:noProof/>
          </w:rPr>
          <w:t>7.1.2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 (Collapsed Menu)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_Toc17209646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651A130" w14:textId="1E87C632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47">
        <w:r w:rsidRPr="007E5188" w:rsidR="00F1733B">
          <w:rPr>
            <w:rStyle w:val="Hyperlink"/>
            <w:noProof/>
          </w:rPr>
          <w:t>8.0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View Menu Item List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_Toc17209647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4A18A5F" w14:textId="3A772151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48">
        <w:r w:rsidRPr="007E5188" w:rsidR="00F1733B">
          <w:rPr>
            <w:rStyle w:val="Hyperlink"/>
          </w:rPr>
          <w:t>8.1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Menu Item List Anonymous &amp; Customer (TYUS003 &amp; TYUC002)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_Toc17209648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7</w:t>
        </w:r>
        <w:r w:rsidR="00F1733B">
          <w:rPr>
            <w:webHidden/>
          </w:rPr>
          <w:fldChar w:fldCharType="end"/>
        </w:r>
      </w:hyperlink>
    </w:p>
    <w:p w:rsidR="00F1733B" w:rsidRDefault="00962444" w14:paraId="244659D8" w14:textId="01C5656A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49">
        <w:r w:rsidRPr="007E5188" w:rsidR="00F1733B">
          <w:rPr>
            <w:rStyle w:val="Hyperlink"/>
            <w:noProof/>
          </w:rPr>
          <w:t>8.1.1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_Toc17209649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8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9F18C8F" w14:textId="50DDCBE9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0">
        <w:r w:rsidRPr="007E5188" w:rsidR="00F1733B">
          <w:rPr>
            <w:rStyle w:val="Hyperlink"/>
            <w:noProof/>
          </w:rPr>
          <w:t>8.1.1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_Toc17209650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9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02AA22AB" w14:textId="46610A0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1">
        <w:r w:rsidRPr="007E5188" w:rsidR="00F1733B">
          <w:rPr>
            <w:rStyle w:val="Hyperlink"/>
            <w:noProof/>
          </w:rPr>
          <w:t>8.1.2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10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400AFFE" w14:textId="00AC0F65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52">
        <w:r w:rsidRPr="007E5188" w:rsidR="00F1733B">
          <w:rPr>
            <w:rStyle w:val="Hyperlink"/>
          </w:rPr>
          <w:t>8.2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Menu Item List Admin (TYUC001)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_Toc17209652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11</w:t>
        </w:r>
        <w:r w:rsidR="00F1733B">
          <w:rPr>
            <w:webHidden/>
          </w:rPr>
          <w:fldChar w:fldCharType="end"/>
        </w:r>
      </w:hyperlink>
    </w:p>
    <w:p w:rsidR="00F1733B" w:rsidRDefault="00962444" w14:paraId="396C941E" w14:textId="169E87AA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3">
        <w:r w:rsidRPr="007E5188" w:rsidR="00F1733B">
          <w:rPr>
            <w:rStyle w:val="Hyperlink"/>
            <w:noProof/>
          </w:rPr>
          <w:t>8.2.1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11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157B2283" w14:textId="3B7B1266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4">
        <w:r w:rsidRPr="007E5188" w:rsidR="00F1733B">
          <w:rPr>
            <w:rStyle w:val="Hyperlink"/>
            <w:noProof/>
          </w:rPr>
          <w:t>8.2.1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_Toc17209654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12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2FE7A660" w14:textId="16A1540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5">
        <w:r w:rsidRPr="007E5188" w:rsidR="00F1733B">
          <w:rPr>
            <w:rStyle w:val="Hyperlink"/>
            <w:noProof/>
          </w:rPr>
          <w:t>8.2.1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_Toc17209655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13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4E67FD9" w14:textId="17923C74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56">
        <w:r w:rsidRPr="007E5188" w:rsidR="00F1733B">
          <w:rPr>
            <w:rStyle w:val="Hyperlink"/>
            <w:noProof/>
          </w:rPr>
          <w:t>9.0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Search Menu Item (TYUS004)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_Toc17209656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79C392E7" w14:textId="0663CDE4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7">
        <w:r w:rsidRPr="007E5188" w:rsidR="00F1733B">
          <w:rPr>
            <w:rStyle w:val="Hyperlink"/>
            <w:noProof/>
          </w:rPr>
          <w:t>9.1.1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_Toc17209657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EE79769" w14:textId="26D3049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8">
        <w:r w:rsidRPr="007E5188" w:rsidR="00F1733B">
          <w:rPr>
            <w:rStyle w:val="Hyperlink"/>
            <w:noProof/>
          </w:rPr>
          <w:t>9.1.2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_Toc17209658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75A87BC5" w14:textId="23E91829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59">
        <w:r w:rsidRPr="007E5188" w:rsidR="00F1733B">
          <w:rPr>
            <w:rStyle w:val="Hyperlink"/>
            <w:noProof/>
          </w:rPr>
          <w:t>9.1.3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_Toc17209659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BA13298" w14:textId="7480733A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60">
        <w:r w:rsidRPr="007E5188" w:rsidR="00F1733B">
          <w:rPr>
            <w:rStyle w:val="Hyperlink"/>
            <w:noProof/>
          </w:rPr>
          <w:t>10.0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Edit Menu Item (TYUC003)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_Toc17209660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21EDF23" w14:textId="1F89A782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61">
        <w:r w:rsidRPr="007E5188" w:rsidR="00F1733B">
          <w:rPr>
            <w:rStyle w:val="Hyperlink"/>
          </w:rPr>
          <w:t>10.1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Edit Menu Item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_Toc17209661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15</w:t>
        </w:r>
        <w:r w:rsidR="00F1733B">
          <w:rPr>
            <w:webHidden/>
          </w:rPr>
          <w:fldChar w:fldCharType="end"/>
        </w:r>
      </w:hyperlink>
    </w:p>
    <w:p w:rsidR="00F1733B" w:rsidRDefault="00962444" w14:paraId="05632D77" w14:textId="2F9A4BF6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62">
        <w:r w:rsidRPr="007E5188" w:rsidR="00F1733B">
          <w:rPr>
            <w:rStyle w:val="Hyperlink"/>
            <w:noProof/>
          </w:rPr>
          <w:t>10.1.1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_Toc17209662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8D3E959" w14:textId="5D8F68E6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63">
        <w:r w:rsidRPr="007E5188" w:rsidR="00F1733B">
          <w:rPr>
            <w:rStyle w:val="Hyperlink"/>
            <w:noProof/>
          </w:rPr>
          <w:t>10.1.2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04ABE13D" w14:textId="68407966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64">
        <w:r w:rsidRPr="007E5188" w:rsidR="00F1733B">
          <w:rPr>
            <w:rStyle w:val="Hyperlink"/>
            <w:noProof/>
          </w:rPr>
          <w:t>10.1.3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_Toc17209664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18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0EC95D6" w14:textId="3950E93E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65">
        <w:r w:rsidRPr="007E5188" w:rsidR="00F1733B">
          <w:rPr>
            <w:rStyle w:val="Hyperlink"/>
          </w:rPr>
          <w:t>10.2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Edit Menu Item Status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_Toc17209665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19</w:t>
        </w:r>
        <w:r w:rsidR="00F1733B">
          <w:rPr>
            <w:webHidden/>
          </w:rPr>
          <w:fldChar w:fldCharType="end"/>
        </w:r>
      </w:hyperlink>
    </w:p>
    <w:p w:rsidR="00F1733B" w:rsidRDefault="00962444" w14:paraId="1F3D00D2" w14:textId="3AA01718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66">
        <w:r w:rsidRPr="007E5188" w:rsidR="00F1733B">
          <w:rPr>
            <w:rStyle w:val="Hyperlink"/>
            <w:noProof/>
          </w:rPr>
          <w:t>11.0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Add to Cart (TYUC004)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_Toc17209666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19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0255361C" w14:textId="49D03B45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67">
        <w:r w:rsidRPr="007E5188" w:rsidR="00F1733B">
          <w:rPr>
            <w:rStyle w:val="Hyperlink"/>
          </w:rPr>
          <w:t>11.1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Menu Item List Customer (Add to Cart success)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_Toc17209667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19</w:t>
        </w:r>
        <w:r w:rsidR="00F1733B">
          <w:rPr>
            <w:webHidden/>
          </w:rPr>
          <w:fldChar w:fldCharType="end"/>
        </w:r>
      </w:hyperlink>
    </w:p>
    <w:p w:rsidR="00F1733B" w:rsidRDefault="00962444" w14:paraId="1A097E08" w14:textId="2ADBD69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68">
        <w:r w:rsidRPr="007E5188" w:rsidR="00F1733B">
          <w:rPr>
            <w:rStyle w:val="Hyperlink"/>
            <w:noProof/>
          </w:rPr>
          <w:t>12.0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View Cart (TYUC005)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_Toc17209668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21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7934B2AD" w14:textId="50CA3ED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69">
        <w:r w:rsidRPr="007E5188" w:rsidR="00F1733B">
          <w:rPr>
            <w:rStyle w:val="Hyperlink"/>
          </w:rPr>
          <w:t>12.1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Cart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_Toc17209669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21</w:t>
        </w:r>
        <w:r w:rsidR="00F1733B">
          <w:rPr>
            <w:webHidden/>
          </w:rPr>
          <w:fldChar w:fldCharType="end"/>
        </w:r>
      </w:hyperlink>
    </w:p>
    <w:p w:rsidR="00F1733B" w:rsidRDefault="00962444" w14:paraId="75B78969" w14:textId="46CA8611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70">
        <w:r w:rsidRPr="007E5188" w:rsidR="00F1733B">
          <w:rPr>
            <w:rStyle w:val="Hyperlink"/>
            <w:noProof/>
          </w:rPr>
          <w:t>12.1.1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_Toc17209670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21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1D1F7702" w14:textId="065E0D9E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71">
        <w:r w:rsidRPr="007E5188" w:rsidR="00F1733B">
          <w:rPr>
            <w:rStyle w:val="Hyperlink"/>
            <w:noProof/>
          </w:rPr>
          <w:t>12.1.2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21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B2556ED" w14:textId="1B8B001A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72">
        <w:r w:rsidRPr="007E5188" w:rsidR="00F1733B">
          <w:rPr>
            <w:rStyle w:val="Hyperlink"/>
            <w:noProof/>
          </w:rPr>
          <w:t>12.1.1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_Toc17209672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22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2849BB6" w14:textId="68810BE8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73">
        <w:r w:rsidRPr="007E5188" w:rsidR="00F1733B">
          <w:rPr>
            <w:rStyle w:val="Hyperlink"/>
          </w:rPr>
          <w:t>12.1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Cart Empty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_Toc17209673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22</w:t>
        </w:r>
        <w:r w:rsidR="00F1733B">
          <w:rPr>
            <w:webHidden/>
          </w:rPr>
          <w:fldChar w:fldCharType="end"/>
        </w:r>
      </w:hyperlink>
    </w:p>
    <w:p w:rsidR="00F1733B" w:rsidRDefault="00962444" w14:paraId="7456783F" w14:textId="1E3C4F51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74">
        <w:r w:rsidRPr="007E5188" w:rsidR="00F1733B">
          <w:rPr>
            <w:rStyle w:val="Hyperlink"/>
            <w:noProof/>
          </w:rPr>
          <w:t>13.0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Remove item from Cart (TYUC006)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_Toc17209674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44FEEA4" w14:textId="43BD9011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75">
        <w:r w:rsidRPr="007E5188" w:rsidR="00F1733B">
          <w:rPr>
            <w:rStyle w:val="Hyperlink"/>
          </w:rPr>
          <w:t>13.1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Remove Cart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_Toc17209675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24</w:t>
        </w:r>
        <w:r w:rsidR="00F1733B">
          <w:rPr>
            <w:webHidden/>
          </w:rPr>
          <w:fldChar w:fldCharType="end"/>
        </w:r>
      </w:hyperlink>
    </w:p>
    <w:p w:rsidR="00F1733B" w:rsidRDefault="00962444" w14:paraId="7982D6D3" w14:textId="22EC274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76">
        <w:r w:rsidRPr="007E5188" w:rsidR="00F1733B">
          <w:rPr>
            <w:rStyle w:val="Hyperlink"/>
            <w:noProof/>
          </w:rPr>
          <w:t>14.0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Signup (TYUS006)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_Toc17209676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2B786745" w14:textId="3D145B3A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77">
        <w:r w:rsidRPr="007E5188" w:rsidR="00F1733B">
          <w:rPr>
            <w:rStyle w:val="Hyperlink"/>
          </w:rPr>
          <w:t>14.1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Signup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_Toc17209677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24</w:t>
        </w:r>
        <w:r w:rsidR="00F1733B">
          <w:rPr>
            <w:webHidden/>
          </w:rPr>
          <w:fldChar w:fldCharType="end"/>
        </w:r>
      </w:hyperlink>
    </w:p>
    <w:p w:rsidR="00F1733B" w:rsidRDefault="00962444" w14:paraId="451E9D67" w14:textId="17522B78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78">
        <w:r w:rsidRPr="007E5188" w:rsidR="00F1733B">
          <w:rPr>
            <w:rStyle w:val="Hyperlink"/>
            <w:noProof/>
          </w:rPr>
          <w:t>14.1.1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_Toc17209678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24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289625E" w14:textId="1652C4C5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79">
        <w:r w:rsidRPr="007E5188" w:rsidR="00F1733B">
          <w:rPr>
            <w:rStyle w:val="Hyperlink"/>
            <w:noProof/>
          </w:rPr>
          <w:t>14.1.1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_Toc17209679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25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2B8F83D8" w14:textId="19F790EA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80">
        <w:r w:rsidRPr="007E5188" w:rsidR="00F1733B">
          <w:rPr>
            <w:rStyle w:val="Hyperlink"/>
            <w:noProof/>
          </w:rPr>
          <w:t>14.1.1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_Toc17209680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BC1CB30" w14:textId="11C346E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81">
        <w:r w:rsidRPr="007E5188" w:rsidR="00F1733B">
          <w:rPr>
            <w:rStyle w:val="Hyperlink"/>
            <w:noProof/>
          </w:rPr>
          <w:t>15.0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Login (TYUS007)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26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149CC27D" w14:textId="0AF43FDE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82">
        <w:r w:rsidRPr="007E5188" w:rsidR="00F1733B">
          <w:rPr>
            <w:rStyle w:val="Hyperlink"/>
          </w:rPr>
          <w:t>15.1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Login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_Toc17209682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26</w:t>
        </w:r>
        <w:r w:rsidR="00F1733B">
          <w:rPr>
            <w:webHidden/>
          </w:rPr>
          <w:fldChar w:fldCharType="end"/>
        </w:r>
      </w:hyperlink>
    </w:p>
    <w:p w:rsidR="00F1733B" w:rsidRDefault="00962444" w14:paraId="5CDDE4EA" w14:textId="46832FBF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83">
        <w:r w:rsidRPr="007E5188" w:rsidR="00F1733B">
          <w:rPr>
            <w:rStyle w:val="Hyperlink"/>
            <w:noProof/>
          </w:rPr>
          <w:t>15.1.1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Desktop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47A3C4FE" w14:textId="3D0D1812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84">
        <w:r w:rsidRPr="007E5188" w:rsidR="00F1733B">
          <w:rPr>
            <w:rStyle w:val="Hyperlink"/>
            <w:noProof/>
          </w:rPr>
          <w:t>15.1.2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Tablet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_Toc17209684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27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70C911E6" w14:textId="48629710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85">
        <w:r w:rsidRPr="007E5188" w:rsidR="00F1733B">
          <w:rPr>
            <w:rStyle w:val="Hyperlink"/>
            <w:noProof/>
          </w:rPr>
          <w:t>15.1.3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Mobile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_Toc17209685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28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CC08549" w14:textId="2598A389">
      <w:pPr>
        <w:pStyle w:val="TOC3"/>
        <w:tabs>
          <w:tab w:val="left" w:pos="14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17209686">
        <w:r w:rsidRPr="007E5188" w:rsidR="00F1733B">
          <w:rPr>
            <w:rStyle w:val="Hyperlink"/>
            <w:noProof/>
          </w:rPr>
          <w:t>15.1.1</w:t>
        </w:r>
        <w:r w:rsidR="00F1733B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7E5188" w:rsidR="00F1733B">
          <w:rPr>
            <w:rStyle w:val="Hyperlink"/>
            <w:noProof/>
          </w:rPr>
          <w:t>Validations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_Toc17209686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29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0C62E8B" w14:textId="4EE402B6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87">
        <w:r w:rsidRPr="007E5188" w:rsidR="00F1733B">
          <w:rPr>
            <w:rStyle w:val="Hyperlink"/>
            <w:noProof/>
          </w:rPr>
          <w:t>16.0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Logout (TYUS008)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_Toc17209687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29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3DF44910" w14:textId="5AA59E5D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88">
        <w:r w:rsidRPr="007E5188" w:rsidR="00F1733B">
          <w:rPr>
            <w:rStyle w:val="Hyperlink"/>
            <w:noProof/>
          </w:rPr>
          <w:t>17.0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Standards and Guidelines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_Toc17209688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29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5FA3B7FD" w14:textId="1444DED5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89">
        <w:r w:rsidRPr="007E5188" w:rsidR="00F1733B">
          <w:rPr>
            <w:rStyle w:val="Hyperlink"/>
          </w:rPr>
          <w:t>17.1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HTML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_Toc17209689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29</w:t>
        </w:r>
        <w:r w:rsidR="00F1733B">
          <w:rPr>
            <w:webHidden/>
          </w:rPr>
          <w:fldChar w:fldCharType="end"/>
        </w:r>
      </w:hyperlink>
    </w:p>
    <w:p w:rsidR="00F1733B" w:rsidRDefault="00962444" w14:paraId="26D64233" w14:textId="07BEC3A4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90">
        <w:r w:rsidRPr="007E5188" w:rsidR="00F1733B">
          <w:rPr>
            <w:rStyle w:val="Hyperlink"/>
          </w:rPr>
          <w:t>17.2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CSS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_Toc17209690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30</w:t>
        </w:r>
        <w:r w:rsidR="00F1733B">
          <w:rPr>
            <w:webHidden/>
          </w:rPr>
          <w:fldChar w:fldCharType="end"/>
        </w:r>
      </w:hyperlink>
    </w:p>
    <w:p w:rsidR="00F1733B" w:rsidRDefault="00962444" w14:paraId="04B6577A" w14:textId="7FCF2D1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91">
        <w:r w:rsidRPr="007E5188" w:rsidR="00F1733B">
          <w:rPr>
            <w:rStyle w:val="Hyperlink"/>
            <w:noProof/>
          </w:rPr>
          <w:t>18.0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Submission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_Toc17209691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31</w:t>
        </w:r>
        <w:r w:rsidR="00F1733B">
          <w:rPr>
            <w:noProof/>
            <w:webHidden/>
          </w:rPr>
          <w:fldChar w:fldCharType="end"/>
        </w:r>
      </w:hyperlink>
    </w:p>
    <w:p w:rsidR="00F1733B" w:rsidRDefault="00962444" w14:paraId="62469898" w14:textId="01720F7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17209692">
        <w:r w:rsidRPr="007E5188" w:rsidR="00F1733B">
          <w:rPr>
            <w:rStyle w:val="Hyperlink"/>
          </w:rPr>
          <w:t>18.1</w:t>
        </w:r>
        <w:r w:rsidR="00F1733B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7E5188" w:rsidR="00F1733B">
          <w:rPr>
            <w:rStyle w:val="Hyperlink"/>
          </w:rPr>
          <w:t>Code submission instructions</w:t>
        </w:r>
        <w:r w:rsidR="00F1733B">
          <w:rPr>
            <w:webHidden/>
          </w:rPr>
          <w:tab/>
        </w:r>
        <w:r w:rsidR="00F1733B">
          <w:rPr>
            <w:webHidden/>
          </w:rPr>
          <w:fldChar w:fldCharType="begin"/>
        </w:r>
        <w:r w:rsidR="00F1733B">
          <w:rPr>
            <w:webHidden/>
          </w:rPr>
          <w:instrText xml:space="preserve"> PAGEREF _Toc17209692 \h </w:instrText>
        </w:r>
        <w:r w:rsidR="00F1733B">
          <w:rPr>
            <w:webHidden/>
          </w:rPr>
        </w:r>
        <w:r w:rsidR="00F1733B">
          <w:rPr>
            <w:webHidden/>
          </w:rPr>
          <w:fldChar w:fldCharType="separate"/>
        </w:r>
        <w:r w:rsidR="00F1733B">
          <w:rPr>
            <w:webHidden/>
          </w:rPr>
          <w:t>31</w:t>
        </w:r>
        <w:r w:rsidR="00F1733B">
          <w:rPr>
            <w:webHidden/>
          </w:rPr>
          <w:fldChar w:fldCharType="end"/>
        </w:r>
      </w:hyperlink>
    </w:p>
    <w:p w:rsidR="00F1733B" w:rsidRDefault="00962444" w14:paraId="4958DEAD" w14:textId="1305C4BE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17209693">
        <w:r w:rsidRPr="007E5188" w:rsidR="00F1733B">
          <w:rPr>
            <w:rStyle w:val="Hyperlink"/>
            <w:noProof/>
          </w:rPr>
          <w:t>19.0</w:t>
        </w:r>
        <w:r w:rsidR="00F1733B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7E5188" w:rsidR="00F1733B">
          <w:rPr>
            <w:rStyle w:val="Hyperlink"/>
            <w:noProof/>
          </w:rPr>
          <w:t>Change Log</w:t>
        </w:r>
        <w:r w:rsidR="00F1733B">
          <w:rPr>
            <w:noProof/>
            <w:webHidden/>
          </w:rPr>
          <w:tab/>
        </w:r>
        <w:r w:rsidR="00F1733B">
          <w:rPr>
            <w:noProof/>
            <w:webHidden/>
          </w:rPr>
          <w:fldChar w:fldCharType="begin"/>
        </w:r>
        <w:r w:rsidR="00F1733B">
          <w:rPr>
            <w:noProof/>
            <w:webHidden/>
          </w:rPr>
          <w:instrText xml:space="preserve"> PAGEREF _Toc17209693 \h </w:instrText>
        </w:r>
        <w:r w:rsidR="00F1733B">
          <w:rPr>
            <w:noProof/>
            <w:webHidden/>
          </w:rPr>
        </w:r>
        <w:r w:rsidR="00F1733B">
          <w:rPr>
            <w:noProof/>
            <w:webHidden/>
          </w:rPr>
          <w:fldChar w:fldCharType="separate"/>
        </w:r>
        <w:r w:rsidR="00F1733B">
          <w:rPr>
            <w:noProof/>
            <w:webHidden/>
          </w:rPr>
          <w:t>31</w:t>
        </w:r>
        <w:r w:rsidR="00F1733B">
          <w:rPr>
            <w:noProof/>
            <w:webHidden/>
          </w:rPr>
          <w:fldChar w:fldCharType="end"/>
        </w:r>
      </w:hyperlink>
    </w:p>
    <w:p w:rsidR="001F3992" w:rsidP="00DF4E80" w:rsidRDefault="001F3992" w14:paraId="0FB78278" w14:textId="21EAB32F">
      <w:pPr>
        <w:pStyle w:val="TOC1"/>
        <w:spacing w:line="240" w:lineRule="auto"/>
      </w:pPr>
      <w:r>
        <w:fldChar w:fldCharType="end"/>
      </w:r>
    </w:p>
    <w:p w:rsidR="005670B6" w:rsidP="00BB13F8" w:rsidRDefault="00D427FE" w14:paraId="3E7A9F1C" w14:textId="77777777">
      <w:pPr>
        <w:pStyle w:val="Heading1"/>
      </w:pPr>
      <w:bookmarkStart w:name="_Toc246846469" w:id="4"/>
      <w:r>
        <w:br w:type="page"/>
      </w:r>
      <w:bookmarkStart w:name="_Toc17209623" w:id="5"/>
      <w:r w:rsidR="005670B6">
        <w:lastRenderedPageBreak/>
        <w:t>Introduction</w:t>
      </w:r>
      <w:bookmarkEnd w:id="4"/>
      <w:bookmarkEnd w:id="5"/>
    </w:p>
    <w:p w:rsidR="005670B6" w:rsidP="00BB13F8" w:rsidRDefault="005670B6" w14:paraId="5CFD1200" w14:textId="77777777">
      <w:pPr>
        <w:pStyle w:val="Heading2"/>
      </w:pPr>
      <w:bookmarkStart w:name="_Toc246846470" w:id="6"/>
      <w:bookmarkStart w:name="_Toc17209624" w:id="7"/>
      <w:r w:rsidRPr="00BB13F8">
        <w:t>Purpose</w:t>
      </w:r>
      <w:r>
        <w:t xml:space="preserve"> of this document</w:t>
      </w:r>
      <w:bookmarkEnd w:id="6"/>
      <w:bookmarkEnd w:id="7"/>
    </w:p>
    <w:p w:rsidRPr="00BB13F8" w:rsidR="00105A98" w:rsidP="00BB13F8" w:rsidRDefault="00C01D89" w14:paraId="4372ADF9" w14:textId="77777777">
      <w:pPr>
        <w:pStyle w:val="Bodytext"/>
      </w:pPr>
      <w:r>
        <w:t>The purpose of this document is to define the user interface specification</w:t>
      </w:r>
      <w:r w:rsidR="002675C3">
        <w:t xml:space="preserve"> for </w:t>
      </w:r>
      <w:proofErr w:type="spellStart"/>
      <w:r w:rsidR="003C1167">
        <w:t>truYum</w:t>
      </w:r>
      <w:proofErr w:type="spellEnd"/>
      <w:r w:rsidR="002675C3">
        <w:t xml:space="preserve"> project.</w:t>
      </w:r>
    </w:p>
    <w:p w:rsidR="006E47D3" w:rsidP="00BB13F8" w:rsidRDefault="006E47D3" w14:paraId="48E60BF6" w14:textId="77777777">
      <w:pPr>
        <w:pStyle w:val="Heading2"/>
      </w:pPr>
      <w:bookmarkStart w:name="_Toc246846477" w:id="8"/>
      <w:bookmarkStart w:name="_Toc17209625" w:id="9"/>
      <w:r w:rsidRPr="00BB13F8">
        <w:t>Definitions</w:t>
      </w:r>
      <w:r>
        <w:t xml:space="preserve"> &amp; Acronyms</w:t>
      </w:r>
      <w:bookmarkEnd w:id="8"/>
      <w:bookmarkEnd w:id="9"/>
    </w:p>
    <w:tbl>
      <w:tblPr>
        <w:tblW w:w="4040" w:type="pct"/>
        <w:tblInd w:w="11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197"/>
        <w:gridCol w:w="5090"/>
      </w:tblGrid>
      <w:tr w:rsidRPr="00231500" w:rsidR="006E47D3" w:rsidTr="00AB008F" w14:paraId="79826B25" w14:textId="77777777">
        <w:trPr>
          <w:trHeight w:val="278"/>
        </w:trPr>
        <w:tc>
          <w:tcPr>
            <w:tcW w:w="2250" w:type="dxa"/>
            <w:tcBorders>
              <w:top w:val="single" w:color="auto" w:sz="4" w:space="0"/>
              <w:bottom w:val="single" w:color="auto" w:sz="4" w:space="0"/>
            </w:tcBorders>
            <w:shd w:val="clear" w:color="auto" w:fill="FFCC99"/>
          </w:tcPr>
          <w:p w:rsidRPr="00C847B1" w:rsidR="006E47D3" w:rsidP="008D5A9E" w:rsidRDefault="006E47D3" w14:paraId="4E77B63F" w14:textId="77777777">
            <w:pPr>
              <w:pStyle w:val="tablehead"/>
              <w:spacing w:before="120" w:after="120" w:line="240" w:lineRule="auto"/>
              <w:ind w:left="0" w:right="0"/>
              <w:jc w:val="left"/>
              <w:rPr>
                <w:rFonts w:eastAsia="MS Mincho"/>
                <w:lang w:eastAsia="ja-JP"/>
              </w:rPr>
            </w:pPr>
            <w:r>
              <w:rPr>
                <w:rFonts w:eastAsia="MS Mincho"/>
                <w:lang w:eastAsia="ja-JP"/>
              </w:rPr>
              <w:t>Definition / Acronym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shd w:val="clear" w:color="auto" w:fill="FFCC99"/>
          </w:tcPr>
          <w:p w:rsidRPr="00231500" w:rsidR="006E47D3" w:rsidP="008D5A9E" w:rsidRDefault="006E47D3" w14:paraId="31FF54C8" w14:textId="77777777">
            <w:pPr>
              <w:pStyle w:val="tablehead"/>
              <w:spacing w:before="120" w:after="120" w:line="240" w:lineRule="auto"/>
              <w:ind w:right="0"/>
              <w:rPr>
                <w:rFonts w:eastAsia="MS Mincho"/>
                <w:lang w:eastAsia="ja-JP"/>
              </w:rPr>
            </w:pPr>
            <w:r>
              <w:rPr>
                <w:rFonts w:eastAsia="MS Mincho"/>
                <w:lang w:eastAsia="ja-JP"/>
              </w:rPr>
              <w:t>Description</w:t>
            </w:r>
          </w:p>
        </w:tc>
      </w:tr>
      <w:tr w:rsidRPr="00231500" w:rsidR="006E47D3" w:rsidTr="00AB008F" w14:paraId="660642FD" w14:textId="77777777">
        <w:tc>
          <w:tcPr>
            <w:tcW w:w="2250" w:type="dxa"/>
            <w:tcBorders>
              <w:top w:val="single" w:color="auto" w:sz="4" w:space="0"/>
              <w:bottom w:val="single" w:color="auto" w:sz="4" w:space="0"/>
            </w:tcBorders>
          </w:tcPr>
          <w:p w:rsidRPr="00231500" w:rsidR="006E47D3" w:rsidP="008D5A9E" w:rsidRDefault="00CD437B" w14:paraId="23A6FB4A" w14:textId="77777777">
            <w:pPr>
              <w:pStyle w:val="tabletext"/>
              <w:spacing w:before="120" w:after="120"/>
              <w:ind w:left="0" w:firstLine="0"/>
              <w:jc w:val="both"/>
            </w:pPr>
            <w:r>
              <w:t>HTML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 w:rsidRPr="00231500" w:rsidR="006E47D3" w:rsidP="008D5A9E" w:rsidRDefault="00CD437B" w14:paraId="42CB9160" w14:textId="77777777">
            <w:pPr>
              <w:pStyle w:val="tabletext"/>
              <w:spacing w:before="120" w:after="120"/>
              <w:ind w:left="0" w:firstLine="0"/>
              <w:jc w:val="both"/>
            </w:pPr>
            <w:r>
              <w:t>Hyper Text Markup Language</w:t>
            </w:r>
          </w:p>
        </w:tc>
      </w:tr>
      <w:tr w:rsidRPr="00231500" w:rsidR="00CD437B" w:rsidTr="00AB008F" w14:paraId="207206DB" w14:textId="77777777">
        <w:tc>
          <w:tcPr>
            <w:tcW w:w="2250" w:type="dxa"/>
            <w:tcBorders>
              <w:top w:val="single" w:color="auto" w:sz="4" w:space="0"/>
              <w:bottom w:val="single" w:color="auto" w:sz="4" w:space="0"/>
            </w:tcBorders>
          </w:tcPr>
          <w:p w:rsidR="00CD437B" w:rsidP="008D5A9E" w:rsidRDefault="00CD437B" w14:paraId="6A093F32" w14:textId="77777777">
            <w:pPr>
              <w:pStyle w:val="tabletext"/>
              <w:spacing w:before="120" w:after="120"/>
              <w:ind w:left="0" w:firstLine="0"/>
              <w:jc w:val="both"/>
            </w:pPr>
            <w:r>
              <w:t>CSS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 w:rsidR="00CD437B" w:rsidP="008D5A9E" w:rsidRDefault="00CD437B" w14:paraId="68196E13" w14:textId="77777777">
            <w:pPr>
              <w:pStyle w:val="tabletext"/>
              <w:spacing w:before="120" w:after="120"/>
              <w:ind w:left="0" w:firstLine="0"/>
              <w:jc w:val="both"/>
            </w:pPr>
            <w:r>
              <w:t>Cascading Style Sheet</w:t>
            </w:r>
          </w:p>
        </w:tc>
      </w:tr>
      <w:tr w:rsidRPr="00231500" w:rsidR="00F1733B" w:rsidTr="00AB008F" w14:paraId="1343ADAD" w14:textId="77777777">
        <w:tc>
          <w:tcPr>
            <w:tcW w:w="2250" w:type="dxa"/>
            <w:tcBorders>
              <w:top w:val="single" w:color="auto" w:sz="4" w:space="0"/>
              <w:bottom w:val="single" w:color="auto" w:sz="4" w:space="0"/>
            </w:tcBorders>
          </w:tcPr>
          <w:p w:rsidR="00F1733B" w:rsidP="008D5A9E" w:rsidRDefault="00F1733B" w14:paraId="3DEACDAA" w14:textId="7DD27BBB">
            <w:pPr>
              <w:pStyle w:val="tabletext"/>
              <w:spacing w:before="120" w:after="120"/>
              <w:ind w:left="0" w:firstLine="0"/>
              <w:jc w:val="both"/>
            </w:pPr>
            <w:r>
              <w:t>RWD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 w:rsidR="00F1733B" w:rsidP="008D5A9E" w:rsidRDefault="00F1733B" w14:paraId="73E0D476" w14:textId="654427A0">
            <w:pPr>
              <w:pStyle w:val="tabletext"/>
              <w:spacing w:before="120" w:after="120"/>
              <w:ind w:left="0" w:firstLine="0"/>
              <w:jc w:val="both"/>
            </w:pPr>
            <w:r>
              <w:t>Responsive Web Design</w:t>
            </w:r>
          </w:p>
        </w:tc>
      </w:tr>
      <w:tr w:rsidRPr="00231500" w:rsidR="00F1733B" w:rsidTr="00AB008F" w14:paraId="6F0ECD94" w14:textId="77777777">
        <w:tc>
          <w:tcPr>
            <w:tcW w:w="2250" w:type="dxa"/>
            <w:tcBorders>
              <w:top w:val="single" w:color="auto" w:sz="4" w:space="0"/>
              <w:bottom w:val="single" w:color="auto" w:sz="4" w:space="0"/>
            </w:tcBorders>
          </w:tcPr>
          <w:p w:rsidR="00F1733B" w:rsidP="008D5A9E" w:rsidRDefault="004D0860" w14:paraId="6E64DBF7" w14:textId="5442358B">
            <w:pPr>
              <w:pStyle w:val="tabletext"/>
              <w:spacing w:before="120" w:after="120"/>
              <w:ind w:left="0" w:firstLine="0"/>
              <w:jc w:val="both"/>
            </w:pPr>
            <w:r>
              <w:t>UX Design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 w:rsidR="00F1733B" w:rsidP="008D5A9E" w:rsidRDefault="004D0860" w14:paraId="2E578825" w14:textId="574AFB8C">
            <w:pPr>
              <w:pStyle w:val="tabletext"/>
              <w:spacing w:before="120" w:after="120"/>
              <w:ind w:left="0" w:firstLine="0"/>
              <w:jc w:val="both"/>
            </w:pPr>
            <w:r>
              <w:t>User Experience Design</w:t>
            </w:r>
          </w:p>
        </w:tc>
      </w:tr>
    </w:tbl>
    <w:p w:rsidR="005670B6" w:rsidP="00BB13F8" w:rsidRDefault="005670B6" w14:paraId="0BC9FAE4" w14:textId="77777777">
      <w:pPr>
        <w:pStyle w:val="Heading2"/>
      </w:pPr>
      <w:bookmarkStart w:name="_Toc246846471" w:id="10"/>
      <w:bookmarkStart w:name="_Toc17209626" w:id="11"/>
      <w:bookmarkStart w:name="_Toc527193509" w:id="12"/>
      <w:r w:rsidRPr="00BB13F8">
        <w:t>Project</w:t>
      </w:r>
      <w:r>
        <w:t xml:space="preserve"> Overview</w:t>
      </w:r>
      <w:bookmarkEnd w:id="10"/>
      <w:bookmarkEnd w:id="11"/>
    </w:p>
    <w:p w:rsidR="00DC1C67" w:rsidP="00BB13F8" w:rsidRDefault="008D5A9E" w14:paraId="30F997AC" w14:textId="31C8806D">
      <w:pPr>
        <w:pStyle w:val="Bodytext"/>
      </w:pPr>
      <w:r>
        <w:t xml:space="preserve">Refer </w:t>
      </w:r>
      <w:r w:rsidR="001C478C">
        <w:t>truyum-user-stores.xlsx</w:t>
      </w:r>
      <w:r>
        <w:t xml:space="preserve"> for understanding the functionality and features.</w:t>
      </w:r>
    </w:p>
    <w:p w:rsidR="005670B6" w:rsidP="00BB13F8" w:rsidRDefault="005670B6" w14:paraId="56DABE0D" w14:textId="77777777">
      <w:pPr>
        <w:pStyle w:val="Heading2"/>
      </w:pPr>
      <w:bookmarkStart w:name="_Toc246846472" w:id="13"/>
      <w:bookmarkStart w:name="_Toc17209627" w:id="14"/>
      <w:r>
        <w:t>Scope</w:t>
      </w:r>
      <w:bookmarkEnd w:id="13"/>
      <w:bookmarkEnd w:id="14"/>
    </w:p>
    <w:p w:rsidR="00C01D89" w:rsidP="008D5A9E" w:rsidRDefault="00E75B9E" w14:paraId="4C81CAB6" w14:textId="77777777">
      <w:pPr>
        <w:pStyle w:val="Bodytext"/>
      </w:pPr>
      <w:r>
        <w:t>D</w:t>
      </w:r>
      <w:r w:rsidR="00C01D89">
        <w:t>evelop static HT</w:t>
      </w:r>
      <w:r w:rsidR="00CD437B">
        <w:t xml:space="preserve">ML web pages for </w:t>
      </w:r>
      <w:proofErr w:type="spellStart"/>
      <w:r w:rsidR="003C1167">
        <w:t>truYum</w:t>
      </w:r>
      <w:proofErr w:type="spellEnd"/>
      <w:r w:rsidR="00CD437B">
        <w:t xml:space="preserve"> application.</w:t>
      </w:r>
    </w:p>
    <w:p w:rsidR="005670B6" w:rsidP="00DC7AAF" w:rsidRDefault="005670B6" w14:paraId="6E3EF47B" w14:textId="77777777">
      <w:pPr>
        <w:pStyle w:val="Heading2"/>
      </w:pPr>
      <w:bookmarkStart w:name="_Toc527193510" w:id="15"/>
      <w:bookmarkStart w:name="_Toc246846475" w:id="16"/>
      <w:bookmarkStart w:name="_Toc17209628" w:id="17"/>
      <w:bookmarkEnd w:id="12"/>
      <w:r w:rsidRPr="00DC7AAF">
        <w:t>Intended</w:t>
      </w:r>
      <w:r w:rsidRPr="008F662E">
        <w:t xml:space="preserve"> Audience</w:t>
      </w:r>
      <w:bookmarkEnd w:id="15"/>
      <w:bookmarkEnd w:id="16"/>
      <w:bookmarkEnd w:id="17"/>
    </w:p>
    <w:p w:rsidR="00057DCB" w:rsidP="00057DCB" w:rsidRDefault="00057DCB" w14:paraId="378DF709" w14:textId="77777777">
      <w:pPr>
        <w:pStyle w:val="Bodytext"/>
        <w:numPr>
          <w:ilvl w:val="0"/>
          <w:numId w:val="15"/>
        </w:numPr>
      </w:pPr>
      <w:bookmarkStart w:name="_Toc246846476" w:id="18"/>
      <w:r>
        <w:t>Product Owner</w:t>
      </w:r>
    </w:p>
    <w:p w:rsidR="00057DCB" w:rsidP="00057DCB" w:rsidRDefault="00057DCB" w14:paraId="2EC9076A" w14:textId="77777777">
      <w:pPr>
        <w:pStyle w:val="Bodytext"/>
        <w:numPr>
          <w:ilvl w:val="0"/>
          <w:numId w:val="15"/>
        </w:numPr>
      </w:pPr>
      <w:r>
        <w:t>Scrum Master</w:t>
      </w:r>
    </w:p>
    <w:p w:rsidR="00057DCB" w:rsidP="00057DCB" w:rsidRDefault="00057DCB" w14:paraId="1988F95F" w14:textId="77777777">
      <w:pPr>
        <w:pStyle w:val="Bodytext"/>
        <w:numPr>
          <w:ilvl w:val="0"/>
          <w:numId w:val="15"/>
        </w:numPr>
      </w:pPr>
      <w:r>
        <w:t>Application Architect</w:t>
      </w:r>
    </w:p>
    <w:p w:rsidR="00057DCB" w:rsidP="00057DCB" w:rsidRDefault="00057DCB" w14:paraId="5CE64C25" w14:textId="77777777">
      <w:pPr>
        <w:pStyle w:val="Bodytext"/>
        <w:numPr>
          <w:ilvl w:val="0"/>
          <w:numId w:val="15"/>
        </w:numPr>
      </w:pPr>
      <w:r>
        <w:t>Project Manager</w:t>
      </w:r>
    </w:p>
    <w:p w:rsidR="00057DCB" w:rsidP="00057DCB" w:rsidRDefault="00057DCB" w14:paraId="091E91D8" w14:textId="77777777">
      <w:pPr>
        <w:pStyle w:val="Bodytext"/>
        <w:numPr>
          <w:ilvl w:val="0"/>
          <w:numId w:val="15"/>
        </w:numPr>
      </w:pPr>
      <w:r>
        <w:t>Test Manager</w:t>
      </w:r>
    </w:p>
    <w:p w:rsidR="00057DCB" w:rsidP="00057DCB" w:rsidRDefault="00057DCB" w14:paraId="49DB68BE" w14:textId="77777777">
      <w:pPr>
        <w:pStyle w:val="Bodytext"/>
        <w:numPr>
          <w:ilvl w:val="0"/>
          <w:numId w:val="15"/>
        </w:numPr>
      </w:pPr>
      <w:r>
        <w:t>Development Team</w:t>
      </w:r>
    </w:p>
    <w:p w:rsidR="00057DCB" w:rsidP="00057DCB" w:rsidRDefault="00057DCB" w14:paraId="121985CC" w14:textId="77777777">
      <w:pPr>
        <w:pStyle w:val="Bodytext"/>
        <w:numPr>
          <w:ilvl w:val="0"/>
          <w:numId w:val="15"/>
        </w:numPr>
      </w:pPr>
      <w:r>
        <w:t>Testing Team</w:t>
      </w:r>
    </w:p>
    <w:p w:rsidR="005670B6" w:rsidP="00DC7AAF" w:rsidRDefault="00650FE2" w14:paraId="1B23388C" w14:textId="77777777">
      <w:pPr>
        <w:pStyle w:val="Heading2"/>
      </w:pPr>
      <w:bookmarkStart w:name="_Toc17209629" w:id="19"/>
      <w:bookmarkEnd w:id="18"/>
      <w:r>
        <w:t>Hardware and Software Requirement</w:t>
      </w:r>
      <w:bookmarkEnd w:id="19"/>
    </w:p>
    <w:p w:rsidR="00C01D89" w:rsidP="00703B64" w:rsidRDefault="00C01D89" w14:paraId="04569592" w14:textId="77777777">
      <w:pPr>
        <w:pStyle w:val="Bodytext"/>
        <w:numPr>
          <w:ilvl w:val="0"/>
          <w:numId w:val="16"/>
        </w:numPr>
      </w:pPr>
      <w:r w:rsidRPr="00C01D89">
        <w:t>Hard</w:t>
      </w:r>
      <w:r>
        <w:t>ware Requirement:</w:t>
      </w:r>
    </w:p>
    <w:p w:rsidR="00C01D89" w:rsidP="00703B64" w:rsidRDefault="00057DCB" w14:paraId="32387C1E" w14:textId="097F394F">
      <w:pPr>
        <w:pStyle w:val="Bodytext"/>
        <w:numPr>
          <w:ilvl w:val="1"/>
          <w:numId w:val="16"/>
        </w:numPr>
        <w:rPr/>
      </w:pPr>
      <w:r w:rsidR="1DB4D166">
        <w:rPr/>
        <w:t xml:space="preserve">Developer Desktop PC with </w:t>
      </w:r>
      <w:r w:rsidR="1DB4D166">
        <w:rPr/>
        <w:t>8</w:t>
      </w:r>
      <w:r w:rsidR="1DB4D166">
        <w:rPr/>
        <w:t>GB RAM</w:t>
      </w:r>
    </w:p>
    <w:p w:rsidR="00C01D89" w:rsidP="00703B64" w:rsidRDefault="00C01D89" w14:paraId="5B583F74" w14:textId="77777777">
      <w:pPr>
        <w:pStyle w:val="Bodytext"/>
        <w:numPr>
          <w:ilvl w:val="0"/>
          <w:numId w:val="16"/>
        </w:numPr>
      </w:pPr>
      <w:r>
        <w:t>Software Requirement</w:t>
      </w:r>
    </w:p>
    <w:p w:rsidR="00C01D89" w:rsidP="00703B64" w:rsidRDefault="00C01D89" w14:paraId="0491E4A2" w14:textId="77777777">
      <w:pPr>
        <w:pStyle w:val="Bodytext"/>
        <w:numPr>
          <w:ilvl w:val="1"/>
          <w:numId w:val="16"/>
        </w:numPr>
      </w:pPr>
      <w:r>
        <w:t>Notepad ++ for editing HTML and CSS</w:t>
      </w:r>
    </w:p>
    <w:p w:rsidR="00C01D89" w:rsidP="00703B64" w:rsidRDefault="00C01D89" w14:paraId="3DEB38FB" w14:textId="77777777">
      <w:pPr>
        <w:pStyle w:val="Bodytext"/>
        <w:numPr>
          <w:ilvl w:val="1"/>
          <w:numId w:val="16"/>
        </w:numPr>
      </w:pPr>
      <w:r>
        <w:t>Chrome Browser</w:t>
      </w:r>
    </w:p>
    <w:p w:rsidR="00311886" w:rsidP="00311886" w:rsidRDefault="001C478C" w14:paraId="47A984B9" w14:textId="6D70C997">
      <w:pPr>
        <w:pStyle w:val="Heading1"/>
      </w:pPr>
      <w:bookmarkStart w:name="_Toc17209630" w:id="20"/>
      <w:bookmarkStart w:name="_Toc81026471" w:id="21"/>
      <w:bookmarkStart w:name="_Toc246846478" w:id="22"/>
      <w:r>
        <w:t>Forking and Cloning</w:t>
      </w:r>
      <w:bookmarkEnd w:id="20"/>
    </w:p>
    <w:p w:rsidRPr="0060449F" w:rsidR="001C478C" w:rsidP="0060449F" w:rsidRDefault="001C478C" w14:paraId="3A06B775" w14:textId="09689BF4">
      <w:pPr>
        <w:pStyle w:val="Bodytext"/>
        <w:ind w:left="0"/>
        <w:rPr>
          <w:b/>
        </w:rPr>
      </w:pPr>
      <w:r w:rsidRPr="0060449F">
        <w:rPr>
          <w:b/>
        </w:rPr>
        <w:t>Project to fork</w:t>
      </w:r>
      <w:r w:rsidRPr="0060449F" w:rsidR="0060449F">
        <w:rPr>
          <w:b/>
        </w:rPr>
        <w:t>:</w:t>
      </w:r>
    </w:p>
    <w:p w:rsidR="001C478C" w:rsidP="0060449F" w:rsidRDefault="00962444" w14:paraId="2BE535DE" w14:textId="3EADDE8B">
      <w:pPr>
        <w:pStyle w:val="Bodytext"/>
        <w:ind w:left="0"/>
      </w:pPr>
      <w:hyperlink w:history="1" r:id="rId12">
        <w:r w:rsidRPr="00823EEA" w:rsidR="001C478C">
          <w:rPr>
            <w:rStyle w:val="Hyperlink"/>
          </w:rPr>
          <w:t>https://code.cognizant.com/genc-java/truyum-ui-template</w:t>
        </w:r>
      </w:hyperlink>
    </w:p>
    <w:p w:rsidR="0060449F" w:rsidP="0060449F" w:rsidRDefault="0060449F" w14:paraId="44616005" w14:textId="133E5C8C">
      <w:pPr>
        <w:pStyle w:val="Heading1"/>
      </w:pPr>
      <w:bookmarkStart w:name="_Toc17209631" w:id="23"/>
      <w:r>
        <w:t>Images</w:t>
      </w:r>
      <w:bookmarkEnd w:id="23"/>
    </w:p>
    <w:p w:rsidR="0060449F" w:rsidP="0060449F" w:rsidRDefault="0060449F" w14:paraId="5A7128B8" w14:textId="78CC2007">
      <w:r>
        <w:t>Use free stock images from the following website:</w:t>
      </w:r>
    </w:p>
    <w:p w:rsidR="0060449F" w:rsidP="0060449F" w:rsidRDefault="00962444" w14:paraId="49F5A51A" w14:textId="2385C78F">
      <w:hyperlink w:history="1" r:id="rId13">
        <w:r w:rsidRPr="00823EEA" w:rsidR="0060449F">
          <w:rPr>
            <w:rStyle w:val="Hyperlink"/>
          </w:rPr>
          <w:t>https://unsplash.com/</w:t>
        </w:r>
      </w:hyperlink>
    </w:p>
    <w:p w:rsidRPr="0060449F" w:rsidR="0060449F" w:rsidP="0060449F" w:rsidRDefault="0060449F" w14:paraId="2FE10EBB" w14:textId="7DF8EF11">
      <w:pPr>
        <w:rPr>
          <w:color w:val="FF0000"/>
        </w:rPr>
      </w:pPr>
      <w:r w:rsidRPr="0060449F">
        <w:rPr>
          <w:b/>
          <w:color w:val="FF0000"/>
        </w:rPr>
        <w:t>NOTE:</w:t>
      </w:r>
      <w:r w:rsidRPr="0060449F">
        <w:rPr>
          <w:color w:val="FF0000"/>
        </w:rPr>
        <w:t xml:space="preserve"> Do not download images and place them in the </w:t>
      </w:r>
      <w:r>
        <w:rPr>
          <w:color w:val="FF0000"/>
        </w:rPr>
        <w:t xml:space="preserve">project </w:t>
      </w:r>
      <w:r w:rsidRPr="0060449F">
        <w:rPr>
          <w:color w:val="FF0000"/>
        </w:rPr>
        <w:t>folder as this in will unnecessary increase the project size. Refer the direct internet URL of the image in the ‘</w:t>
      </w:r>
      <w:proofErr w:type="spellStart"/>
      <w:r w:rsidRPr="0060449F">
        <w:rPr>
          <w:color w:val="FF0000"/>
        </w:rPr>
        <w:t>src</w:t>
      </w:r>
      <w:proofErr w:type="spellEnd"/>
      <w:r w:rsidRPr="0060449F">
        <w:rPr>
          <w:color w:val="FF0000"/>
        </w:rPr>
        <w:t>’ attribute of image.</w:t>
      </w:r>
    </w:p>
    <w:p w:rsidR="0060449F" w:rsidP="0060449F" w:rsidRDefault="0060449F" w14:paraId="2449B891" w14:textId="1FF52A3C">
      <w:pPr>
        <w:pStyle w:val="Heading1"/>
      </w:pPr>
      <w:bookmarkStart w:name="_Toc17209632" w:id="24"/>
      <w:r>
        <w:t>Font</w:t>
      </w:r>
      <w:r w:rsidR="00013FC2">
        <w:t>s</w:t>
      </w:r>
      <w:bookmarkEnd w:id="24"/>
    </w:p>
    <w:p w:rsidR="0060449F" w:rsidP="0060449F" w:rsidRDefault="0060449F" w14:paraId="3B3A67CC" w14:textId="509C42F5">
      <w:r>
        <w:t>Use google fonts for the web page.</w:t>
      </w:r>
    </w:p>
    <w:p w:rsidR="0060449F" w:rsidP="0060449F" w:rsidRDefault="00013FC2" w14:paraId="4AACBDC6" w14:textId="6B64C08C">
      <w:r w:rsidRPr="00013FC2">
        <w:t>https://fonts.google.com/</w:t>
      </w:r>
    </w:p>
    <w:p w:rsidRPr="0060449F" w:rsidR="0060449F" w:rsidP="0060449F" w:rsidRDefault="0060449F" w14:paraId="5FF92567" w14:textId="43CB4EFC">
      <w:pPr>
        <w:rPr>
          <w:color w:val="FF0000"/>
        </w:rPr>
      </w:pPr>
      <w:r w:rsidRPr="0060449F">
        <w:rPr>
          <w:b/>
          <w:color w:val="FF0000"/>
        </w:rPr>
        <w:t>NOTE:</w:t>
      </w:r>
      <w:r w:rsidRPr="0060449F">
        <w:rPr>
          <w:color w:val="FF0000"/>
        </w:rPr>
        <w:t xml:space="preserve"> Do not download </w:t>
      </w:r>
      <w:r>
        <w:rPr>
          <w:color w:val="FF0000"/>
        </w:rPr>
        <w:t>fonts</w:t>
      </w:r>
      <w:r w:rsidRPr="0060449F">
        <w:rPr>
          <w:color w:val="FF0000"/>
        </w:rPr>
        <w:t xml:space="preserve"> and place them in the </w:t>
      </w:r>
      <w:r>
        <w:rPr>
          <w:color w:val="FF0000"/>
        </w:rPr>
        <w:t xml:space="preserve">project </w:t>
      </w:r>
      <w:r w:rsidRPr="0060449F">
        <w:rPr>
          <w:color w:val="FF0000"/>
        </w:rPr>
        <w:t xml:space="preserve">folder as this in will unnecessary increase the project size. Refer the direct internet URL of the </w:t>
      </w:r>
      <w:proofErr w:type="spellStart"/>
      <w:r>
        <w:rPr>
          <w:color w:val="FF0000"/>
        </w:rPr>
        <w:t>the</w:t>
      </w:r>
      <w:proofErr w:type="spellEnd"/>
      <w:r>
        <w:rPr>
          <w:color w:val="FF0000"/>
        </w:rPr>
        <w:t xml:space="preserve"> font.</w:t>
      </w:r>
    </w:p>
    <w:p w:rsidR="00013FC2" w:rsidP="00013FC2" w:rsidRDefault="00013FC2" w14:paraId="5709D0D3" w14:textId="12BC2E9D">
      <w:pPr>
        <w:pStyle w:val="Heading1"/>
      </w:pPr>
      <w:bookmarkStart w:name="_Toc17209633" w:id="25"/>
      <w:r>
        <w:t>Icons</w:t>
      </w:r>
      <w:bookmarkEnd w:id="25"/>
    </w:p>
    <w:p w:rsidR="00013FC2" w:rsidP="00013FC2" w:rsidRDefault="00013FC2" w14:paraId="5AFF4890" w14:textId="18A0D683">
      <w:r>
        <w:t>Use google material icons.</w:t>
      </w:r>
    </w:p>
    <w:p w:rsidR="00F1733B" w:rsidP="00F1733B" w:rsidRDefault="00F1733B" w14:paraId="105670C4" w14:textId="31ABEFD6">
      <w:pPr>
        <w:pStyle w:val="Heading1"/>
        <w:jc w:val="left"/>
      </w:pPr>
      <w:bookmarkStart w:name="_Toc17209634" w:id="26"/>
      <w:r>
        <w:t>RWD and UX Design</w:t>
      </w:r>
      <w:bookmarkEnd w:id="26"/>
      <w:r>
        <w:t xml:space="preserve"> (TYUS001 and </w:t>
      </w:r>
      <w:r>
        <w:lastRenderedPageBreak/>
        <w:t>TYUS002)</w:t>
      </w:r>
    </w:p>
    <w:p w:rsidRPr="00F1733B" w:rsidR="00F1733B" w:rsidP="00F1733B" w:rsidRDefault="00F1733B" w14:paraId="18080FB7" w14:textId="679D6CD5">
      <w:r>
        <w:t xml:space="preserve">Bootstrap 4 has to </w:t>
      </w:r>
      <w:proofErr w:type="gramStart"/>
      <w:r>
        <w:t>be used</w:t>
      </w:r>
      <w:proofErr w:type="gramEnd"/>
      <w:r>
        <w:t xml:space="preserve"> for responsive web design. For good user </w:t>
      </w:r>
      <w:proofErr w:type="gramStart"/>
      <w:r>
        <w:t>experience</w:t>
      </w:r>
      <w:proofErr w:type="gramEnd"/>
      <w:r>
        <w:t xml:space="preserve"> refer the layouts specified in this document.</w:t>
      </w:r>
    </w:p>
    <w:p w:rsidR="00E24F84" w:rsidP="00E24F84" w:rsidRDefault="00E24F84" w14:paraId="5D4980BB" w14:textId="2EB7BC28">
      <w:pPr>
        <w:pStyle w:val="Heading1"/>
      </w:pPr>
      <w:bookmarkStart w:name="_Toc17209635" w:id="27"/>
      <w:r>
        <w:t>Header and Footer</w:t>
      </w:r>
      <w:bookmarkEnd w:id="27"/>
    </w:p>
    <w:p w:rsidRPr="00E24F84" w:rsidR="00E24F84" w:rsidP="00E24F84" w:rsidRDefault="00E24F84" w14:paraId="59BA269E" w14:textId="2F434DDB">
      <w:r>
        <w:t xml:space="preserve">Header and Footer </w:t>
      </w:r>
      <w:proofErr w:type="gramStart"/>
      <w:r>
        <w:t>should be uniformly applied</w:t>
      </w:r>
      <w:proofErr w:type="gramEnd"/>
      <w:r>
        <w:t xml:space="preserve"> across all screens as specified below.</w:t>
      </w:r>
    </w:p>
    <w:p w:rsidR="00E24F84" w:rsidP="00E24F84" w:rsidRDefault="00E24F84" w14:paraId="77A393FB" w14:textId="09B4ADB3">
      <w:pPr>
        <w:pStyle w:val="Heading2"/>
      </w:pPr>
      <w:bookmarkStart w:name="_Toc17209636" w:id="28"/>
      <w:r>
        <w:t xml:space="preserve">Header </w:t>
      </w:r>
      <w:r w:rsidR="006A777C">
        <w:t>for Anonymous User</w:t>
      </w:r>
      <w:bookmarkEnd w:id="28"/>
    </w:p>
    <w:p w:rsidR="00E24F84" w:rsidP="00E24F84" w:rsidRDefault="00E24F84" w14:paraId="31F931AF" w14:textId="56B5AC26">
      <w:pPr>
        <w:pStyle w:val="Heading3"/>
      </w:pPr>
      <w:bookmarkStart w:name="_Toc17209637" w:id="29"/>
      <w:r>
        <w:t>Desktop</w:t>
      </w:r>
      <w:bookmarkEnd w:id="29"/>
    </w:p>
    <w:p w:rsidR="00E24F84" w:rsidP="00E24F84" w:rsidRDefault="00E24F84" w14:paraId="56788B5E" w14:textId="029E68AD">
      <w:r>
        <w:rPr>
          <w:noProof/>
        </w:rPr>
        <w:drawing>
          <wp:inline distT="0" distB="0" distL="0" distR="0" wp14:anchorId="24CD364B" wp14:editId="33FD0F6B">
            <wp:extent cx="5733415" cy="33845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84" w:rsidP="00703B64" w:rsidRDefault="00E24F84" w14:paraId="778123B5" w14:textId="31B582B7">
      <w:pPr>
        <w:pStyle w:val="Heading3"/>
        <w:numPr>
          <w:ilvl w:val="2"/>
          <w:numId w:val="26"/>
        </w:numPr>
      </w:pPr>
      <w:bookmarkStart w:name="_Toc17209638" w:id="30"/>
      <w:r>
        <w:t>Mobile (Collapsed Menu)</w:t>
      </w:r>
      <w:bookmarkEnd w:id="30"/>
    </w:p>
    <w:p w:rsidR="00E24F84" w:rsidP="00E24F84" w:rsidRDefault="00E24F84" w14:paraId="122270CB" w14:textId="27FB9D4F">
      <w:r>
        <w:rPr>
          <w:noProof/>
        </w:rPr>
        <w:drawing>
          <wp:inline distT="0" distB="0" distL="0" distR="0" wp14:anchorId="74211AEC" wp14:editId="3512BD81">
            <wp:extent cx="305752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84" w:rsidP="00703B64" w:rsidRDefault="00E24F84" w14:paraId="2A9C1222" w14:textId="477113BA">
      <w:pPr>
        <w:pStyle w:val="Heading3"/>
        <w:numPr>
          <w:ilvl w:val="2"/>
          <w:numId w:val="27"/>
        </w:numPr>
      </w:pPr>
      <w:bookmarkStart w:name="_Toc17209639" w:id="31"/>
      <w:r>
        <w:t>Mobile (Expanded Menu)</w:t>
      </w:r>
      <w:bookmarkEnd w:id="31"/>
    </w:p>
    <w:p w:rsidR="00E24F84" w:rsidP="00E24F84" w:rsidRDefault="00E24F84" w14:paraId="7ACE9DD0" w14:textId="6801B28C">
      <w:r>
        <w:rPr>
          <w:noProof/>
        </w:rPr>
        <w:drawing>
          <wp:inline distT="0" distB="0" distL="0" distR="0" wp14:anchorId="05854886" wp14:editId="653BFBB1">
            <wp:extent cx="3076575" cy="1695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3"/>
        <w:gridCol w:w="4370"/>
      </w:tblGrid>
      <w:tr w:rsidRPr="001363C4" w:rsidR="00F27607" w:rsidTr="00F27607" w14:paraId="6C6A1E1D" w14:textId="77777777">
        <w:trPr>
          <w:trHeight w:val="351"/>
        </w:trPr>
        <w:tc>
          <w:tcPr>
            <w:tcW w:w="3433" w:type="dxa"/>
            <w:shd w:val="clear" w:color="auto" w:fill="F4B083" w:themeFill="accent2" w:themeFillTint="99"/>
          </w:tcPr>
          <w:p w:rsidRPr="001363C4" w:rsidR="00F27607" w:rsidP="00F1733B" w:rsidRDefault="00F27607" w14:paraId="42AA6468" w14:textId="0E77EB43">
            <w:pPr>
              <w:spacing w:before="80" w:after="80"/>
              <w:jc w:val="both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Navbar</w:t>
            </w:r>
            <w:proofErr w:type="spellEnd"/>
            <w:r>
              <w:rPr>
                <w:rFonts w:cs="Arial"/>
                <w:b/>
              </w:rPr>
              <w:t xml:space="preserve"> Item</w:t>
            </w:r>
          </w:p>
        </w:tc>
        <w:tc>
          <w:tcPr>
            <w:tcW w:w="4370" w:type="dxa"/>
            <w:shd w:val="clear" w:color="auto" w:fill="F4B083" w:themeFill="accent2" w:themeFillTint="99"/>
          </w:tcPr>
          <w:p w:rsidRPr="001363C4" w:rsidR="00F27607" w:rsidP="00F1733B" w:rsidRDefault="00F27607" w14:paraId="1DDAC2A6" w14:textId="6161ABA0">
            <w:pPr>
              <w:spacing w:before="80" w:after="8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Links to</w:t>
            </w:r>
          </w:p>
        </w:tc>
      </w:tr>
      <w:tr w:rsidRPr="001363C4" w:rsidR="00F27607" w:rsidTr="00F27607" w14:paraId="59D80CB5" w14:textId="77777777">
        <w:trPr>
          <w:trHeight w:val="365"/>
        </w:trPr>
        <w:tc>
          <w:tcPr>
            <w:tcW w:w="3433" w:type="dxa"/>
          </w:tcPr>
          <w:p w:rsidRPr="001363C4" w:rsidR="00F27607" w:rsidP="00F1733B" w:rsidRDefault="00F27607" w14:paraId="3E122723" w14:textId="7CD0BA84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Menu Items</w:t>
            </w:r>
          </w:p>
        </w:tc>
        <w:tc>
          <w:tcPr>
            <w:tcW w:w="4370" w:type="dxa"/>
          </w:tcPr>
          <w:p w:rsidRPr="001363C4" w:rsidR="00F27607" w:rsidP="00F1733B" w:rsidRDefault="00F27607" w14:paraId="59743312" w14:textId="3681B91D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menu-item-list.html</w:t>
            </w:r>
          </w:p>
        </w:tc>
      </w:tr>
      <w:tr w:rsidRPr="001363C4" w:rsidR="00F27607" w:rsidTr="00F27607" w14:paraId="45F48273" w14:textId="77777777">
        <w:trPr>
          <w:trHeight w:val="351"/>
        </w:trPr>
        <w:tc>
          <w:tcPr>
            <w:tcW w:w="3433" w:type="dxa"/>
          </w:tcPr>
          <w:p w:rsidRPr="001363C4" w:rsidR="00F27607" w:rsidP="00F1733B" w:rsidRDefault="00F27607" w14:paraId="506C6D6B" w14:textId="394E99F6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Login</w:t>
            </w:r>
          </w:p>
        </w:tc>
        <w:tc>
          <w:tcPr>
            <w:tcW w:w="4370" w:type="dxa"/>
          </w:tcPr>
          <w:p w:rsidRPr="001363C4" w:rsidR="00F27607" w:rsidP="00F1733B" w:rsidRDefault="00F27607" w14:paraId="6AAE90C3" w14:textId="75980610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login.html</w:t>
            </w:r>
          </w:p>
        </w:tc>
      </w:tr>
      <w:tr w:rsidRPr="001363C4" w:rsidR="00F27607" w:rsidTr="00F27607" w14:paraId="42B34060" w14:textId="77777777">
        <w:trPr>
          <w:trHeight w:val="351"/>
        </w:trPr>
        <w:tc>
          <w:tcPr>
            <w:tcW w:w="3433" w:type="dxa"/>
          </w:tcPr>
          <w:p w:rsidR="00F27607" w:rsidP="00F1733B" w:rsidRDefault="00F27607" w14:paraId="1575FA2B" w14:textId="6D4D8223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Signup</w:t>
            </w:r>
          </w:p>
        </w:tc>
        <w:tc>
          <w:tcPr>
            <w:tcW w:w="4370" w:type="dxa"/>
          </w:tcPr>
          <w:p w:rsidR="00F27607" w:rsidP="00F1733B" w:rsidRDefault="00F27607" w14:paraId="6A0AFDB0" w14:textId="37AE101E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signup.html</w:t>
            </w:r>
          </w:p>
        </w:tc>
      </w:tr>
    </w:tbl>
    <w:p w:rsidR="00F27607" w:rsidP="00E24F84" w:rsidRDefault="00F27607" w14:paraId="29A7EB5C" w14:textId="77777777"/>
    <w:p w:rsidR="00E24F84" w:rsidP="00E24F84" w:rsidRDefault="00E24F84" w14:paraId="192CD3AF" w14:textId="11B85ED9">
      <w:pPr>
        <w:pStyle w:val="Heading2"/>
      </w:pPr>
      <w:bookmarkStart w:name="_Toc17209640" w:id="32"/>
      <w:r>
        <w:lastRenderedPageBreak/>
        <w:t xml:space="preserve">Header </w:t>
      </w:r>
      <w:proofErr w:type="gramStart"/>
      <w:r>
        <w:t>After</w:t>
      </w:r>
      <w:proofErr w:type="gramEnd"/>
      <w:r>
        <w:t xml:space="preserve"> Login</w:t>
      </w:r>
      <w:bookmarkEnd w:id="32"/>
    </w:p>
    <w:p w:rsidR="00E24F84" w:rsidP="00E24F84" w:rsidRDefault="00E24F84" w14:paraId="67C1B29E" w14:textId="77777777">
      <w:pPr>
        <w:pStyle w:val="Heading3"/>
      </w:pPr>
      <w:bookmarkStart w:name="_Toc17209641" w:id="33"/>
      <w:r>
        <w:t>Desktop</w:t>
      </w:r>
      <w:bookmarkEnd w:id="33"/>
    </w:p>
    <w:p w:rsidR="00E24F84" w:rsidP="00E24F84" w:rsidRDefault="00E24F84" w14:paraId="0CEE53A2" w14:textId="41A2F850">
      <w:r>
        <w:rPr>
          <w:noProof/>
        </w:rPr>
        <w:drawing>
          <wp:inline distT="0" distB="0" distL="0" distR="0" wp14:anchorId="529A1831" wp14:editId="503D3D76">
            <wp:extent cx="5733415" cy="3276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84" w:rsidP="00E24F84" w:rsidRDefault="00E24F84" w14:paraId="241CEA09" w14:textId="7B402B37">
      <w:r>
        <w:t xml:space="preserve">The name John should dynamically </w:t>
      </w:r>
      <w:proofErr w:type="spellStart"/>
      <w:r>
        <w:t>based</w:t>
      </w:r>
      <w:proofErr w:type="spellEnd"/>
      <w:r>
        <w:t xml:space="preserve"> on the logged in user.</w:t>
      </w:r>
    </w:p>
    <w:p w:rsidR="00E24F84" w:rsidP="00703B64" w:rsidRDefault="00E24F84" w14:paraId="2E0B2779" w14:textId="77777777">
      <w:pPr>
        <w:pStyle w:val="Heading3"/>
        <w:numPr>
          <w:ilvl w:val="2"/>
          <w:numId w:val="26"/>
        </w:numPr>
      </w:pPr>
      <w:bookmarkStart w:name="_Toc17209642" w:id="34"/>
      <w:r>
        <w:t>Mobile (Collapsed Menu)</w:t>
      </w:r>
      <w:bookmarkEnd w:id="34"/>
    </w:p>
    <w:p w:rsidR="00E24F84" w:rsidP="00E24F84" w:rsidRDefault="00E24F84" w14:paraId="7CF61A94" w14:textId="77777777">
      <w:r>
        <w:rPr>
          <w:noProof/>
        </w:rPr>
        <w:drawing>
          <wp:inline distT="0" distB="0" distL="0" distR="0" wp14:anchorId="444357FD" wp14:editId="66936651">
            <wp:extent cx="3057525" cy="55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84" w:rsidP="00703B64" w:rsidRDefault="00E24F84" w14:paraId="0866A6DD" w14:textId="31C2A426">
      <w:pPr>
        <w:pStyle w:val="Heading3"/>
        <w:numPr>
          <w:ilvl w:val="2"/>
          <w:numId w:val="27"/>
        </w:numPr>
      </w:pPr>
      <w:bookmarkStart w:name="_Toc17209643" w:id="35"/>
      <w:r>
        <w:t>Mobile (Expanded Menu)</w:t>
      </w:r>
      <w:bookmarkEnd w:id="35"/>
    </w:p>
    <w:p w:rsidR="00E24F84" w:rsidP="00E24F84" w:rsidRDefault="00E24F84" w14:paraId="1320172E" w14:textId="222BA9E1">
      <w:r>
        <w:rPr>
          <w:noProof/>
        </w:rPr>
        <w:drawing>
          <wp:inline distT="0" distB="0" distL="0" distR="0" wp14:anchorId="7C21E8B8" wp14:editId="3BE9D43A">
            <wp:extent cx="3038475" cy="2085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3"/>
        <w:gridCol w:w="4370"/>
      </w:tblGrid>
      <w:tr w:rsidRPr="001363C4" w:rsidR="00F27607" w:rsidTr="00F1733B" w14:paraId="31D14F23" w14:textId="77777777">
        <w:trPr>
          <w:trHeight w:val="351"/>
        </w:trPr>
        <w:tc>
          <w:tcPr>
            <w:tcW w:w="3433" w:type="dxa"/>
            <w:shd w:val="clear" w:color="auto" w:fill="F4B083" w:themeFill="accent2" w:themeFillTint="99"/>
          </w:tcPr>
          <w:p w:rsidRPr="001363C4" w:rsidR="00F27607" w:rsidP="00F1733B" w:rsidRDefault="00F27607" w14:paraId="1C3F4559" w14:textId="77777777">
            <w:pPr>
              <w:spacing w:before="80" w:after="80"/>
              <w:jc w:val="both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Navbar</w:t>
            </w:r>
            <w:proofErr w:type="spellEnd"/>
            <w:r>
              <w:rPr>
                <w:rFonts w:cs="Arial"/>
                <w:b/>
              </w:rPr>
              <w:t xml:space="preserve"> Item</w:t>
            </w:r>
          </w:p>
        </w:tc>
        <w:tc>
          <w:tcPr>
            <w:tcW w:w="4370" w:type="dxa"/>
            <w:shd w:val="clear" w:color="auto" w:fill="F4B083" w:themeFill="accent2" w:themeFillTint="99"/>
          </w:tcPr>
          <w:p w:rsidRPr="001363C4" w:rsidR="00F27607" w:rsidP="00F1733B" w:rsidRDefault="00F27607" w14:paraId="425429B8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Links to</w:t>
            </w:r>
          </w:p>
        </w:tc>
      </w:tr>
      <w:tr w:rsidRPr="001363C4" w:rsidR="00F27607" w:rsidTr="00F1733B" w14:paraId="6E2EE51F" w14:textId="77777777">
        <w:trPr>
          <w:trHeight w:val="365"/>
        </w:trPr>
        <w:tc>
          <w:tcPr>
            <w:tcW w:w="3433" w:type="dxa"/>
          </w:tcPr>
          <w:p w:rsidRPr="001363C4" w:rsidR="00F27607" w:rsidP="00F1733B" w:rsidRDefault="00F27607" w14:paraId="45D5BCA5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Menu Items</w:t>
            </w:r>
          </w:p>
        </w:tc>
        <w:tc>
          <w:tcPr>
            <w:tcW w:w="4370" w:type="dxa"/>
          </w:tcPr>
          <w:p w:rsidRPr="001363C4" w:rsidR="00F27607" w:rsidP="00F1733B" w:rsidRDefault="00F27607" w14:paraId="33B2D1FF" w14:textId="75F18CB6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menu-item-list-admin.html</w:t>
            </w:r>
          </w:p>
        </w:tc>
      </w:tr>
      <w:tr w:rsidRPr="001363C4" w:rsidR="00F27607" w:rsidTr="00F1733B" w14:paraId="26CE8CF5" w14:textId="77777777">
        <w:trPr>
          <w:trHeight w:val="351"/>
        </w:trPr>
        <w:tc>
          <w:tcPr>
            <w:tcW w:w="3433" w:type="dxa"/>
          </w:tcPr>
          <w:p w:rsidRPr="001363C4" w:rsidR="00F27607" w:rsidP="00F1733B" w:rsidRDefault="00F27607" w14:paraId="1818CD07" w14:textId="2065A3C4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Cart</w:t>
            </w:r>
          </w:p>
        </w:tc>
        <w:tc>
          <w:tcPr>
            <w:tcW w:w="4370" w:type="dxa"/>
          </w:tcPr>
          <w:p w:rsidRPr="001363C4" w:rsidR="00F27607" w:rsidP="00F1733B" w:rsidRDefault="00F27607" w14:paraId="0A7E3547" w14:textId="24BCABCA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cart.html</w:t>
            </w:r>
          </w:p>
        </w:tc>
      </w:tr>
      <w:tr w:rsidRPr="001363C4" w:rsidR="00F27607" w:rsidTr="00F1733B" w14:paraId="4A07CE54" w14:textId="77777777">
        <w:trPr>
          <w:trHeight w:val="351"/>
        </w:trPr>
        <w:tc>
          <w:tcPr>
            <w:tcW w:w="3433" w:type="dxa"/>
          </w:tcPr>
          <w:p w:rsidR="00F27607" w:rsidP="00F1733B" w:rsidRDefault="00F27607" w14:paraId="5D025444" w14:textId="060186B8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Logout</w:t>
            </w:r>
          </w:p>
        </w:tc>
        <w:tc>
          <w:tcPr>
            <w:tcW w:w="4370" w:type="dxa"/>
          </w:tcPr>
          <w:p w:rsidR="00F27607" w:rsidP="00F1733B" w:rsidRDefault="00F27607" w14:paraId="3D67968F" w14:textId="32AB2C8D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menu-item-list.html</w:t>
            </w:r>
          </w:p>
        </w:tc>
      </w:tr>
    </w:tbl>
    <w:p w:rsidRPr="00E24F84" w:rsidR="00F27607" w:rsidP="00E24F84" w:rsidRDefault="00F27607" w14:paraId="0020EDE4" w14:textId="77777777"/>
    <w:p w:rsidR="00E24F84" w:rsidP="00703B64" w:rsidRDefault="00E24F84" w14:paraId="5F3A0722" w14:textId="1364A16C">
      <w:pPr>
        <w:pStyle w:val="Heading2"/>
        <w:numPr>
          <w:ilvl w:val="1"/>
          <w:numId w:val="28"/>
        </w:numPr>
      </w:pPr>
      <w:bookmarkStart w:name="_Toc17209644" w:id="36"/>
      <w:r>
        <w:t>Footer</w:t>
      </w:r>
      <w:bookmarkEnd w:id="36"/>
    </w:p>
    <w:p w:rsidR="00E24F84" w:rsidP="00E24F84" w:rsidRDefault="00E24F84" w14:paraId="50308D73" w14:textId="77777777">
      <w:pPr>
        <w:pStyle w:val="Heading3"/>
      </w:pPr>
      <w:bookmarkStart w:name="_Toc17209645" w:id="37"/>
      <w:r>
        <w:t>Desktop</w:t>
      </w:r>
      <w:bookmarkEnd w:id="37"/>
    </w:p>
    <w:p w:rsidR="00E24F84" w:rsidP="00E24F84" w:rsidRDefault="00E24F84" w14:paraId="71AF5668" w14:textId="761DED98">
      <w:r>
        <w:rPr>
          <w:noProof/>
        </w:rPr>
        <w:drawing>
          <wp:inline distT="0" distB="0" distL="0" distR="0" wp14:anchorId="7530DC5F" wp14:editId="66AF26E8">
            <wp:extent cx="5733415" cy="224155"/>
            <wp:effectExtent l="0" t="0" r="63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84" w:rsidP="00703B64" w:rsidRDefault="00E24F84" w14:paraId="1000F1B6" w14:textId="1C539E30">
      <w:pPr>
        <w:pStyle w:val="Heading3"/>
        <w:numPr>
          <w:ilvl w:val="2"/>
          <w:numId w:val="26"/>
        </w:numPr>
      </w:pPr>
      <w:bookmarkStart w:name="_Toc17209646" w:id="38"/>
      <w:r>
        <w:lastRenderedPageBreak/>
        <w:t>Mobile (Collapsed Menu)</w:t>
      </w:r>
      <w:bookmarkEnd w:id="38"/>
    </w:p>
    <w:p w:rsidRPr="00E24F84" w:rsidR="00E24F84" w:rsidP="00E24F84" w:rsidRDefault="00E24F84" w14:paraId="4EE85DA5" w14:textId="57A5CE19">
      <w:r>
        <w:rPr>
          <w:noProof/>
        </w:rPr>
        <w:drawing>
          <wp:inline distT="0" distB="0" distL="0" distR="0" wp14:anchorId="0EE07AEA" wp14:editId="54D810B7">
            <wp:extent cx="3076575" cy="381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41" w:rsidP="00135941" w:rsidRDefault="00135941" w14:paraId="5673C311" w14:textId="69FED24B">
      <w:pPr>
        <w:pStyle w:val="Heading1"/>
      </w:pPr>
      <w:bookmarkStart w:name="_Toc17209647" w:id="39"/>
      <w:r>
        <w:t xml:space="preserve">View </w:t>
      </w:r>
      <w:r w:rsidR="003C1167">
        <w:t>Menu Item</w:t>
      </w:r>
      <w:r>
        <w:t xml:space="preserve"> List</w:t>
      </w:r>
      <w:bookmarkEnd w:id="39"/>
    </w:p>
    <w:p w:rsidR="006953FC" w:rsidP="00703B64" w:rsidRDefault="003C1167" w14:paraId="296493AD" w14:textId="21400FEE">
      <w:pPr>
        <w:pStyle w:val="Heading2"/>
        <w:numPr>
          <w:ilvl w:val="1"/>
          <w:numId w:val="19"/>
        </w:numPr>
      </w:pPr>
      <w:bookmarkStart w:name="_Toc17209648" w:id="40"/>
      <w:r>
        <w:t>Menu Item</w:t>
      </w:r>
      <w:r w:rsidR="00135941">
        <w:t xml:space="preserve"> List </w:t>
      </w:r>
      <w:r w:rsidR="00380BBA">
        <w:t>Anonymous</w:t>
      </w:r>
      <w:r w:rsidR="00DF7A1F">
        <w:t xml:space="preserve"> &amp; Customer</w:t>
      </w:r>
      <w:r w:rsidR="00380BBA">
        <w:t xml:space="preserve"> (TYUS003</w:t>
      </w:r>
      <w:r w:rsidR="00DF7A1F">
        <w:t xml:space="preserve"> &amp; TYUC002</w:t>
      </w:r>
      <w:r w:rsidR="00380BBA">
        <w:t>)</w:t>
      </w:r>
      <w:bookmarkEnd w:id="40"/>
    </w:p>
    <w:p w:rsidRPr="002F702D" w:rsidR="002F702D" w:rsidP="00291118" w:rsidRDefault="002F702D" w14:paraId="629B83CA" w14:textId="04F50429">
      <w:pPr>
        <w:pStyle w:val="Bodytext"/>
        <w:ind w:left="0"/>
      </w:pPr>
      <w:r w:rsidRPr="002F702D">
        <w:t xml:space="preserve">Displays the list of </w:t>
      </w:r>
      <w:r w:rsidR="003C1167">
        <w:t>menu item</w:t>
      </w:r>
      <w:r w:rsidR="006A777C">
        <w:t>s for Anonymous user and Customer.</w:t>
      </w:r>
    </w:p>
    <w:p w:rsidR="006953FC" w:rsidP="002F702D" w:rsidRDefault="002F702D" w14:paraId="2762288B" w14:textId="73213FE8">
      <w:pPr>
        <w:pStyle w:val="Bodytext"/>
        <w:ind w:left="0"/>
        <w:rPr>
          <w:rFonts w:ascii="Courier New" w:hAnsi="Courier New" w:cs="Courier New"/>
        </w:rPr>
      </w:pPr>
      <w:r w:rsidRPr="00291118">
        <w:rPr>
          <w:rFonts w:ascii="Courier New" w:hAnsi="Courier New" w:cs="Courier New"/>
        </w:rPr>
        <w:t>File</w:t>
      </w:r>
      <w:r w:rsidR="006A777C">
        <w:rPr>
          <w:rFonts w:ascii="Courier New" w:hAnsi="Courier New" w:cs="Courier New"/>
        </w:rPr>
        <w:t xml:space="preserve"> (Anonymous User)</w:t>
      </w:r>
      <w:r w:rsidRPr="00291118">
        <w:rPr>
          <w:rFonts w:ascii="Courier New" w:hAnsi="Courier New" w:cs="Courier New"/>
        </w:rPr>
        <w:t xml:space="preserve">: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 w:rsidR="003C1167">
        <w:rPr>
          <w:rFonts w:ascii="Courier New" w:hAnsi="Courier New" w:cs="Courier New"/>
        </w:rPr>
        <w:t>menu-item</w:t>
      </w:r>
      <w:r w:rsidR="0060449F">
        <w:rPr>
          <w:rFonts w:ascii="Courier New" w:hAnsi="Courier New" w:cs="Courier New"/>
        </w:rPr>
        <w:t>-list</w:t>
      </w:r>
      <w:r w:rsidRPr="00291118">
        <w:rPr>
          <w:rFonts w:ascii="Courier New" w:hAnsi="Courier New" w:cs="Courier New"/>
        </w:rPr>
        <w:t>.html</w:t>
      </w:r>
    </w:p>
    <w:p w:rsidRPr="00291118" w:rsidR="006A777C" w:rsidP="006A777C" w:rsidRDefault="006A777C" w14:paraId="74518BE8" w14:textId="151C1F32">
      <w:pPr>
        <w:pStyle w:val="Bodytext"/>
        <w:ind w:left="0"/>
        <w:rPr>
          <w:rFonts w:ascii="Courier New" w:hAnsi="Courier New" w:cs="Courier New"/>
        </w:rPr>
      </w:pPr>
      <w:r w:rsidRPr="00291118">
        <w:rPr>
          <w:rFonts w:ascii="Courier New" w:hAnsi="Courier New" w:cs="Courier New"/>
        </w:rPr>
        <w:t>File</w:t>
      </w:r>
      <w:r>
        <w:rPr>
          <w:rFonts w:ascii="Courier New" w:hAnsi="Courier New" w:cs="Courier New"/>
        </w:rPr>
        <w:t xml:space="preserve"> (Customer)</w:t>
      </w:r>
      <w:r w:rsidRPr="00291118">
        <w:rPr>
          <w:rFonts w:ascii="Courier New" w:hAnsi="Courier New" w:cs="Courier New"/>
        </w:rPr>
        <w:t xml:space="preserve">: </w:t>
      </w:r>
      <w:proofErr w:type="spellStart"/>
      <w:r>
        <w:rPr>
          <w:rFonts w:ascii="Courier New" w:hAnsi="Courier New" w:cs="Courier New"/>
        </w:rPr>
        <w:t>truyum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ui</w:t>
      </w:r>
      <w:proofErr w:type="spellEnd"/>
      <w:r>
        <w:rPr>
          <w:rFonts w:ascii="Courier New" w:hAnsi="Courier New" w:cs="Courier New"/>
        </w:rPr>
        <w:t>-template/menu-item-list-customer</w:t>
      </w:r>
      <w:r w:rsidRPr="00291118">
        <w:rPr>
          <w:rFonts w:ascii="Courier New" w:hAnsi="Courier New" w:cs="Courier New"/>
        </w:rPr>
        <w:t>.html</w:t>
      </w:r>
    </w:p>
    <w:p w:rsidR="00380BBA" w:rsidP="00380BBA" w:rsidRDefault="00380BBA" w14:paraId="0B8B509F" w14:textId="77777777">
      <w:pPr>
        <w:pStyle w:val="Heading3"/>
      </w:pPr>
      <w:bookmarkStart w:name="_Toc17209649" w:id="41"/>
      <w:r>
        <w:t>Desktop</w:t>
      </w:r>
      <w:bookmarkEnd w:id="41"/>
    </w:p>
    <w:p w:rsidRPr="00923A53" w:rsidR="002F702D" w:rsidP="002F702D" w:rsidRDefault="00380BBA" w14:paraId="62EBF3C5" w14:textId="4B5C6455">
      <w:pPr>
        <w:pStyle w:val="Bodytext"/>
        <w:ind w:left="0"/>
      </w:pPr>
      <w:r>
        <w:rPr>
          <w:noProof/>
        </w:rPr>
        <w:drawing>
          <wp:inline distT="0" distB="0" distL="0" distR="0" wp14:anchorId="3281DE6E" wp14:editId="55CAFE66">
            <wp:extent cx="5733415" cy="3102610"/>
            <wp:effectExtent l="0" t="0" r="63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A" w:rsidP="00703B64" w:rsidRDefault="00380BBA" w14:paraId="177E399D" w14:textId="436D7D6F">
      <w:pPr>
        <w:pStyle w:val="Heading3"/>
        <w:numPr>
          <w:ilvl w:val="2"/>
          <w:numId w:val="29"/>
        </w:numPr>
      </w:pPr>
      <w:bookmarkStart w:name="_Toc17209650" w:id="42"/>
      <w:r>
        <w:lastRenderedPageBreak/>
        <w:t>Tablet</w:t>
      </w:r>
      <w:bookmarkEnd w:id="42"/>
    </w:p>
    <w:p w:rsidRPr="00380BBA" w:rsidR="00380BBA" w:rsidP="00380BBA" w:rsidRDefault="004D0860" w14:paraId="5A71DD85" w14:textId="76743144">
      <w:r>
        <w:rPr>
          <w:noProof/>
        </w:rPr>
        <w:drawing>
          <wp:inline distT="0" distB="0" distL="0" distR="0" wp14:anchorId="62930131" wp14:editId="3CA19D54">
            <wp:extent cx="5524500" cy="5638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BA" w:rsidP="00703B64" w:rsidRDefault="00380BBA" w14:paraId="7C56E5F4" w14:textId="1875AE32">
      <w:pPr>
        <w:pStyle w:val="Heading3"/>
        <w:numPr>
          <w:ilvl w:val="2"/>
          <w:numId w:val="29"/>
        </w:numPr>
      </w:pPr>
      <w:bookmarkStart w:name="_Toc17209651" w:id="43"/>
      <w:r>
        <w:lastRenderedPageBreak/>
        <w:t>Mobile</w:t>
      </w:r>
      <w:bookmarkEnd w:id="43"/>
    </w:p>
    <w:p w:rsidRPr="00380BBA" w:rsidR="00380BBA" w:rsidP="00380BBA" w:rsidRDefault="00380BBA" w14:paraId="75A875B9" w14:textId="06F34993">
      <w:r>
        <w:rPr>
          <w:noProof/>
        </w:rPr>
        <w:drawing>
          <wp:inline distT="0" distB="0" distL="0" distR="0" wp14:anchorId="3E5A40B4" wp14:editId="277121FC">
            <wp:extent cx="3114675" cy="5486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2D" w:rsidP="002F702D" w:rsidRDefault="002F702D" w14:paraId="4C0C988D" w14:textId="77777777">
      <w:pPr>
        <w:pStyle w:val="Bodytext"/>
        <w:ind w:left="0"/>
        <w:rPr>
          <w:b/>
        </w:rPr>
      </w:pPr>
      <w:r w:rsidRPr="005D06D9">
        <w:rPr>
          <w:b/>
        </w:rPr>
        <w:t>Field Specification</w:t>
      </w:r>
    </w:p>
    <w:p w:rsidRPr="00EE6510" w:rsidR="00EE6510" w:rsidP="002F702D" w:rsidRDefault="00EE6510" w14:paraId="2775CBCA" w14:textId="77777777">
      <w:pPr>
        <w:pStyle w:val="Bodytext"/>
        <w:ind w:left="0"/>
      </w:pPr>
      <w:r>
        <w:t xml:space="preserve">The </w:t>
      </w:r>
      <w:r w:rsidR="003C1167">
        <w:t>menu item</w:t>
      </w:r>
      <w:r>
        <w:t xml:space="preserve">s </w:t>
      </w:r>
      <w:proofErr w:type="gramStart"/>
      <w:r>
        <w:t>are listed</w:t>
      </w:r>
      <w:proofErr w:type="gramEnd"/>
      <w:r>
        <w:t xml:space="preserve"> in table kind of structure. Find below the specification for each column in the </w:t>
      </w:r>
      <w:r w:rsidR="003C1167">
        <w:t>Menu Item</w:t>
      </w:r>
      <w:r>
        <w:t xml:space="preserve"> List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2114"/>
        <w:gridCol w:w="4140"/>
      </w:tblGrid>
      <w:tr w:rsidRPr="001363C4" w:rsidR="002F702D" w:rsidTr="002F702D" w14:paraId="39824F71" w14:textId="77777777">
        <w:tc>
          <w:tcPr>
            <w:tcW w:w="1661" w:type="dxa"/>
            <w:shd w:val="clear" w:color="auto" w:fill="F4B083" w:themeFill="accent2" w:themeFillTint="99"/>
          </w:tcPr>
          <w:p w:rsidRPr="001363C4" w:rsidR="002F702D" w:rsidP="00044B10" w:rsidRDefault="002F702D" w14:paraId="45E3BCF1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Name</w:t>
            </w:r>
          </w:p>
        </w:tc>
        <w:tc>
          <w:tcPr>
            <w:tcW w:w="2114" w:type="dxa"/>
            <w:shd w:val="clear" w:color="auto" w:fill="F4B083" w:themeFill="accent2" w:themeFillTint="99"/>
          </w:tcPr>
          <w:p w:rsidRPr="001363C4" w:rsidR="002F702D" w:rsidP="00044B10" w:rsidRDefault="002F702D" w14:paraId="5FBA7E67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Type</w:t>
            </w:r>
          </w:p>
        </w:tc>
        <w:tc>
          <w:tcPr>
            <w:tcW w:w="4140" w:type="dxa"/>
            <w:shd w:val="clear" w:color="auto" w:fill="F4B083" w:themeFill="accent2" w:themeFillTint="99"/>
          </w:tcPr>
          <w:p w:rsidRPr="001363C4" w:rsidR="002F702D" w:rsidP="00044B10" w:rsidRDefault="002F702D" w14:paraId="02F99ED9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Description</w:t>
            </w:r>
          </w:p>
        </w:tc>
      </w:tr>
      <w:tr w:rsidRPr="001363C4" w:rsidR="002F702D" w:rsidTr="002F702D" w14:paraId="6ECBA5D6" w14:textId="77777777">
        <w:tc>
          <w:tcPr>
            <w:tcW w:w="1661" w:type="dxa"/>
          </w:tcPr>
          <w:p w:rsidRPr="001363C4" w:rsidR="002F702D" w:rsidP="00044B10" w:rsidRDefault="003C1167" w14:paraId="76CAFD79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2114" w:type="dxa"/>
          </w:tcPr>
          <w:p w:rsidRPr="001363C4" w:rsidR="002F702D" w:rsidP="00044B10" w:rsidRDefault="002F702D" w14:paraId="2DEF6F06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2F702D" w:rsidP="00044B10" w:rsidRDefault="002F702D" w14:paraId="21330049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Displays the title of the </w:t>
            </w:r>
            <w:r w:rsidR="003C1167">
              <w:rPr>
                <w:rFonts w:cs="Arial"/>
              </w:rPr>
              <w:t>menu item</w:t>
            </w:r>
          </w:p>
        </w:tc>
      </w:tr>
      <w:tr w:rsidRPr="001363C4" w:rsidR="002F702D" w:rsidTr="002F702D" w14:paraId="656F1E05" w14:textId="77777777">
        <w:tc>
          <w:tcPr>
            <w:tcW w:w="1661" w:type="dxa"/>
          </w:tcPr>
          <w:p w:rsidRPr="001363C4" w:rsidR="002F702D" w:rsidP="00044B10" w:rsidRDefault="002F702D" w14:paraId="7BD80BA2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Price</w:t>
            </w:r>
          </w:p>
        </w:tc>
        <w:tc>
          <w:tcPr>
            <w:tcW w:w="2114" w:type="dxa"/>
          </w:tcPr>
          <w:p w:rsidRPr="001363C4" w:rsidR="002F702D" w:rsidP="00044B10" w:rsidRDefault="002F702D" w14:paraId="74361702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2F702D" w:rsidP="00044B10" w:rsidRDefault="002F702D" w14:paraId="7378EA5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the price of the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in currency format with two decimal places. Should include the currency symbol as well.</w:t>
            </w:r>
          </w:p>
        </w:tc>
      </w:tr>
      <w:tr w:rsidRPr="001363C4" w:rsidR="002F702D" w:rsidTr="002F702D" w14:paraId="3E8B97CF" w14:textId="77777777">
        <w:tc>
          <w:tcPr>
            <w:tcW w:w="1661" w:type="dxa"/>
          </w:tcPr>
          <w:p w:rsidR="002F702D" w:rsidP="00044B10" w:rsidRDefault="00500A1B" w14:paraId="33566106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Active</w:t>
            </w:r>
          </w:p>
        </w:tc>
        <w:tc>
          <w:tcPr>
            <w:tcW w:w="2114" w:type="dxa"/>
          </w:tcPr>
          <w:p w:rsidR="002F702D" w:rsidP="00044B10" w:rsidRDefault="002F702D" w14:paraId="5386EF1A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="002F702D" w:rsidP="00044B10" w:rsidRDefault="002F702D" w14:paraId="06B0BEE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Display ‘Yes’ or ‘No’ based on whether the item is in stock or not</w:t>
            </w:r>
          </w:p>
        </w:tc>
      </w:tr>
      <w:tr w:rsidRPr="001363C4" w:rsidR="002F702D" w:rsidTr="002F702D" w14:paraId="255FEDFF" w14:textId="77777777">
        <w:tc>
          <w:tcPr>
            <w:tcW w:w="1661" w:type="dxa"/>
          </w:tcPr>
          <w:p w:rsidR="002F702D" w:rsidP="00044B10" w:rsidRDefault="002F702D" w14:paraId="784E64A8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Date of </w:t>
            </w:r>
            <w:r w:rsidR="00500A1B">
              <w:rPr>
                <w:rFonts w:cs="Arial"/>
              </w:rPr>
              <w:t>Launch</w:t>
            </w:r>
          </w:p>
        </w:tc>
        <w:tc>
          <w:tcPr>
            <w:tcW w:w="2114" w:type="dxa"/>
          </w:tcPr>
          <w:p w:rsidR="002F702D" w:rsidP="00044B10" w:rsidRDefault="002F702D" w14:paraId="4D49DB72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="002F702D" w:rsidP="00044B10" w:rsidRDefault="002F702D" w14:paraId="7DA8F800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Display date of expiry in DD/MM/YYYY format</w:t>
            </w:r>
          </w:p>
        </w:tc>
      </w:tr>
      <w:tr w:rsidRPr="001363C4" w:rsidR="002F702D" w:rsidTr="002F702D" w14:paraId="7EB7CC3A" w14:textId="77777777">
        <w:tc>
          <w:tcPr>
            <w:tcW w:w="1661" w:type="dxa"/>
          </w:tcPr>
          <w:p w:rsidRPr="001363C4" w:rsidR="002F702D" w:rsidP="00044B10" w:rsidRDefault="002F702D" w14:paraId="1E5A74F1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lastRenderedPageBreak/>
              <w:t>Category</w:t>
            </w:r>
          </w:p>
        </w:tc>
        <w:tc>
          <w:tcPr>
            <w:tcW w:w="2114" w:type="dxa"/>
          </w:tcPr>
          <w:p w:rsidRPr="001363C4" w:rsidR="002F702D" w:rsidP="00044B10" w:rsidRDefault="002F702D" w14:paraId="6A1FB019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2F702D" w:rsidP="00044B10" w:rsidRDefault="002F702D" w14:paraId="6CC66546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Displays the category of the </w:t>
            </w:r>
            <w:r w:rsidR="003C1167">
              <w:rPr>
                <w:rFonts w:cs="Arial"/>
              </w:rPr>
              <w:t>menu item</w:t>
            </w:r>
          </w:p>
        </w:tc>
      </w:tr>
      <w:tr w:rsidRPr="001363C4" w:rsidR="002F702D" w:rsidTr="002F702D" w14:paraId="3966683B" w14:textId="77777777">
        <w:tc>
          <w:tcPr>
            <w:tcW w:w="1661" w:type="dxa"/>
          </w:tcPr>
          <w:p w:rsidRPr="001363C4" w:rsidR="002F702D" w:rsidP="00044B10" w:rsidRDefault="002F702D" w14:paraId="12920882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Free Delivery</w:t>
            </w:r>
          </w:p>
        </w:tc>
        <w:tc>
          <w:tcPr>
            <w:tcW w:w="2114" w:type="dxa"/>
          </w:tcPr>
          <w:p w:rsidRPr="001363C4" w:rsidR="002F702D" w:rsidP="00044B10" w:rsidRDefault="002F702D" w14:paraId="5C48450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2F702D" w:rsidP="00044B10" w:rsidRDefault="002F702D" w14:paraId="1A118F3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‘Yes’ or ‘No’ based the respective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delivery status</w:t>
            </w:r>
          </w:p>
        </w:tc>
      </w:tr>
      <w:tr w:rsidRPr="001363C4" w:rsidR="002F702D" w:rsidTr="002F702D" w14:paraId="0D403DD6" w14:textId="77777777">
        <w:tc>
          <w:tcPr>
            <w:tcW w:w="1661" w:type="dxa"/>
          </w:tcPr>
          <w:p w:rsidR="002F702D" w:rsidP="00044B10" w:rsidRDefault="0096697C" w14:paraId="5CE446E2" w14:textId="2A8360E4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Add to Cart</w:t>
            </w:r>
          </w:p>
        </w:tc>
        <w:tc>
          <w:tcPr>
            <w:tcW w:w="2114" w:type="dxa"/>
          </w:tcPr>
          <w:p w:rsidR="002F702D" w:rsidP="00044B10" w:rsidRDefault="002F702D" w14:paraId="586D43B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Link</w:t>
            </w:r>
          </w:p>
        </w:tc>
        <w:tc>
          <w:tcPr>
            <w:tcW w:w="4140" w:type="dxa"/>
          </w:tcPr>
          <w:p w:rsidR="002F702D" w:rsidP="00EE6510" w:rsidRDefault="0096697C" w14:paraId="4EF859A4" w14:textId="1CCE77EA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If user is logged in display login.html, else display success message (refer </w:t>
            </w:r>
            <w:r w:rsidRPr="0096697C">
              <w:rPr>
                <w:rFonts w:cs="Arial"/>
              </w:rPr>
              <w:t>TYUC004</w:t>
            </w:r>
            <w:r>
              <w:rPr>
                <w:rFonts w:cs="Arial"/>
              </w:rPr>
              <w:t>)</w:t>
            </w:r>
          </w:p>
        </w:tc>
      </w:tr>
    </w:tbl>
    <w:p w:rsidR="00EE6510" w:rsidP="002F702D" w:rsidRDefault="00EE6510" w14:paraId="6D98A12B" w14:textId="77777777">
      <w:pPr>
        <w:pStyle w:val="Bodytext"/>
        <w:ind w:left="0"/>
      </w:pPr>
    </w:p>
    <w:p w:rsidR="00291118" w:rsidP="00703B64" w:rsidRDefault="003C1167" w14:paraId="4EAAA5A1" w14:textId="616AC94B">
      <w:pPr>
        <w:pStyle w:val="Heading2"/>
        <w:numPr>
          <w:ilvl w:val="1"/>
          <w:numId w:val="19"/>
        </w:numPr>
      </w:pPr>
      <w:bookmarkStart w:name="_Toc17209652" w:id="44"/>
      <w:r>
        <w:t>Menu Item</w:t>
      </w:r>
      <w:r w:rsidR="00135941">
        <w:t xml:space="preserve"> List </w:t>
      </w:r>
      <w:r w:rsidR="006A777C">
        <w:t>Admin</w:t>
      </w:r>
      <w:r w:rsidR="00F27607">
        <w:t xml:space="preserve"> (TYUC001)</w:t>
      </w:r>
      <w:bookmarkEnd w:id="44"/>
    </w:p>
    <w:p w:rsidR="00291118" w:rsidP="002F702D" w:rsidRDefault="00291118" w14:paraId="7DA0DC79" w14:textId="51CA204C">
      <w:pPr>
        <w:pStyle w:val="Bodytext"/>
        <w:ind w:left="0"/>
      </w:pPr>
      <w:r w:rsidRPr="00291118">
        <w:t xml:space="preserve">Displays the list of </w:t>
      </w:r>
      <w:r w:rsidR="003C1167">
        <w:t>menu item</w:t>
      </w:r>
      <w:r w:rsidRPr="00291118">
        <w:t>s</w:t>
      </w:r>
      <w:r w:rsidR="006A777C">
        <w:t xml:space="preserve"> for admin with edit option.</w:t>
      </w:r>
    </w:p>
    <w:p w:rsidRPr="00291118" w:rsidR="00291118" w:rsidP="00291118" w:rsidRDefault="00291118" w14:paraId="3A2019CF" w14:textId="33549CCC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 w:rsidR="003C1167">
        <w:rPr>
          <w:rFonts w:ascii="Courier New" w:hAnsi="Courier New" w:cs="Courier New"/>
        </w:rPr>
        <w:t>menu-item</w:t>
      </w:r>
      <w:r w:rsidRPr="00291118">
        <w:rPr>
          <w:rFonts w:ascii="Courier New" w:hAnsi="Courier New" w:cs="Courier New"/>
        </w:rPr>
        <w:t>-list-</w:t>
      </w:r>
      <w:r w:rsidR="00E735E6">
        <w:rPr>
          <w:rFonts w:ascii="Courier New" w:hAnsi="Courier New" w:cs="Courier New"/>
        </w:rPr>
        <w:t>admin</w:t>
      </w:r>
      <w:r w:rsidRPr="00291118">
        <w:rPr>
          <w:rFonts w:ascii="Courier New" w:hAnsi="Courier New" w:cs="Courier New"/>
        </w:rPr>
        <w:t>.html</w:t>
      </w:r>
    </w:p>
    <w:p w:rsidR="00E735E6" w:rsidP="00E735E6" w:rsidRDefault="00E735E6" w14:paraId="3E58432C" w14:textId="77777777">
      <w:pPr>
        <w:pStyle w:val="Heading3"/>
      </w:pPr>
      <w:bookmarkStart w:name="_Toc17209653" w:id="45"/>
      <w:r>
        <w:t>Desktop</w:t>
      </w:r>
      <w:bookmarkEnd w:id="45"/>
    </w:p>
    <w:p w:rsidR="00291118" w:rsidP="002F702D" w:rsidRDefault="00716775" w14:paraId="2946DB82" w14:textId="7EE8AB2D">
      <w:pPr>
        <w:pStyle w:val="Bodytext"/>
        <w:ind w:left="0"/>
      </w:pPr>
      <w:r>
        <w:rPr>
          <w:noProof/>
        </w:rPr>
        <w:drawing>
          <wp:inline distT="0" distB="0" distL="0" distR="0" wp14:anchorId="3EFBCA85" wp14:editId="01EE8A4B">
            <wp:extent cx="5733415" cy="31515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E6" w:rsidP="00703B64" w:rsidRDefault="00F27607" w14:paraId="770D3D5F" w14:textId="359F0FC3">
      <w:pPr>
        <w:pStyle w:val="Heading3"/>
        <w:numPr>
          <w:ilvl w:val="2"/>
          <w:numId w:val="30"/>
        </w:numPr>
      </w:pPr>
      <w:bookmarkStart w:name="_Toc17209654" w:id="46"/>
      <w:r>
        <w:lastRenderedPageBreak/>
        <w:t>Tablet</w:t>
      </w:r>
      <w:bookmarkEnd w:id="46"/>
    </w:p>
    <w:p w:rsidRPr="00F27607" w:rsidR="00F27607" w:rsidP="00F27607" w:rsidRDefault="00716775" w14:paraId="322C6995" w14:textId="536AEA51">
      <w:r>
        <w:rPr>
          <w:noProof/>
        </w:rPr>
        <w:drawing>
          <wp:inline distT="0" distB="0" distL="0" distR="0" wp14:anchorId="47AC1645" wp14:editId="2FDF1DAC">
            <wp:extent cx="5581650" cy="6362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07" w:rsidP="00703B64" w:rsidRDefault="00F27607" w14:paraId="2E527255" w14:textId="1D767948">
      <w:pPr>
        <w:pStyle w:val="Heading3"/>
        <w:numPr>
          <w:ilvl w:val="2"/>
          <w:numId w:val="31"/>
        </w:numPr>
      </w:pPr>
      <w:bookmarkStart w:name="_Toc17209655" w:id="47"/>
      <w:r>
        <w:lastRenderedPageBreak/>
        <w:t>Mobile</w:t>
      </w:r>
      <w:bookmarkEnd w:id="47"/>
    </w:p>
    <w:p w:rsidRPr="00F27607" w:rsidR="00F27607" w:rsidP="00F27607" w:rsidRDefault="00716775" w14:paraId="65178BE2" w14:textId="6BE3B3FC">
      <w:r>
        <w:rPr>
          <w:noProof/>
        </w:rPr>
        <w:drawing>
          <wp:inline distT="0" distB="0" distL="0" distR="0" wp14:anchorId="197CAEE1" wp14:editId="5F4DA99B">
            <wp:extent cx="3143250" cy="5495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06D9" w:rsidR="00044B10" w:rsidP="00044B10" w:rsidRDefault="00044B10" w14:paraId="028E3E5A" w14:textId="77777777">
      <w:pPr>
        <w:pStyle w:val="Bodytext"/>
        <w:ind w:left="0"/>
        <w:rPr>
          <w:b/>
        </w:rPr>
      </w:pPr>
      <w:r w:rsidRPr="005D06D9">
        <w:rPr>
          <w:b/>
        </w:rPr>
        <w:t>Field Specification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2114"/>
        <w:gridCol w:w="4140"/>
      </w:tblGrid>
      <w:tr w:rsidRPr="001363C4" w:rsidR="00044B10" w:rsidTr="00044B10" w14:paraId="1429E8A4" w14:textId="77777777">
        <w:trPr>
          <w:jc w:val="center"/>
        </w:trPr>
        <w:tc>
          <w:tcPr>
            <w:tcW w:w="1661" w:type="dxa"/>
            <w:shd w:val="clear" w:color="auto" w:fill="F4B083" w:themeFill="accent2" w:themeFillTint="99"/>
          </w:tcPr>
          <w:p w:rsidRPr="001363C4" w:rsidR="00044B10" w:rsidP="00044B10" w:rsidRDefault="00044B10" w14:paraId="366DA071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Name</w:t>
            </w:r>
          </w:p>
        </w:tc>
        <w:tc>
          <w:tcPr>
            <w:tcW w:w="2114" w:type="dxa"/>
            <w:shd w:val="clear" w:color="auto" w:fill="F4B083" w:themeFill="accent2" w:themeFillTint="99"/>
          </w:tcPr>
          <w:p w:rsidRPr="001363C4" w:rsidR="00044B10" w:rsidP="00044B10" w:rsidRDefault="00044B10" w14:paraId="165545C4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Type</w:t>
            </w:r>
          </w:p>
        </w:tc>
        <w:tc>
          <w:tcPr>
            <w:tcW w:w="4140" w:type="dxa"/>
            <w:shd w:val="clear" w:color="auto" w:fill="F4B083" w:themeFill="accent2" w:themeFillTint="99"/>
          </w:tcPr>
          <w:p w:rsidRPr="001363C4" w:rsidR="00044B10" w:rsidP="00044B10" w:rsidRDefault="00044B10" w14:paraId="513D93E2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Description</w:t>
            </w:r>
          </w:p>
        </w:tc>
      </w:tr>
      <w:tr w:rsidRPr="001363C4" w:rsidR="00044B10" w:rsidTr="00044B10" w14:paraId="3D2F0B7C" w14:textId="77777777">
        <w:trPr>
          <w:jc w:val="center"/>
        </w:trPr>
        <w:tc>
          <w:tcPr>
            <w:tcW w:w="1661" w:type="dxa"/>
          </w:tcPr>
          <w:p w:rsidRPr="001363C4" w:rsidR="00044B10" w:rsidP="00044B10" w:rsidRDefault="003C1167" w14:paraId="5D4478A0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2114" w:type="dxa"/>
          </w:tcPr>
          <w:p w:rsidRPr="001363C4" w:rsidR="00044B10" w:rsidP="00044B10" w:rsidRDefault="00044B10" w14:paraId="52C7758B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044B10" w:rsidP="00044B10" w:rsidRDefault="00044B10" w14:paraId="7388DF5A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Displays the title of the </w:t>
            </w:r>
            <w:r w:rsidR="003C1167">
              <w:rPr>
                <w:rFonts w:cs="Arial"/>
              </w:rPr>
              <w:t>menu item</w:t>
            </w:r>
          </w:p>
        </w:tc>
      </w:tr>
      <w:tr w:rsidRPr="001363C4" w:rsidR="00044B10" w:rsidTr="00044B10" w14:paraId="58DBA9CA" w14:textId="77777777">
        <w:trPr>
          <w:jc w:val="center"/>
        </w:trPr>
        <w:tc>
          <w:tcPr>
            <w:tcW w:w="1661" w:type="dxa"/>
          </w:tcPr>
          <w:p w:rsidRPr="001363C4" w:rsidR="00044B10" w:rsidP="00044B10" w:rsidRDefault="00044B10" w14:paraId="7D3C6037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Price</w:t>
            </w:r>
          </w:p>
        </w:tc>
        <w:tc>
          <w:tcPr>
            <w:tcW w:w="2114" w:type="dxa"/>
          </w:tcPr>
          <w:p w:rsidRPr="001363C4" w:rsidR="00044B10" w:rsidP="00044B10" w:rsidRDefault="00044B10" w14:paraId="5D837B0B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044B10" w:rsidP="00044B10" w:rsidRDefault="00044B10" w14:paraId="1EBDD406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the price of the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in currency format with two decimal places. Should include the currency symbol as well.</w:t>
            </w:r>
          </w:p>
        </w:tc>
      </w:tr>
      <w:tr w:rsidRPr="001363C4" w:rsidR="00044B10" w:rsidTr="00044B10" w14:paraId="7C7BF8E4" w14:textId="77777777">
        <w:trPr>
          <w:jc w:val="center"/>
        </w:trPr>
        <w:tc>
          <w:tcPr>
            <w:tcW w:w="1661" w:type="dxa"/>
          </w:tcPr>
          <w:p w:rsidRPr="001363C4" w:rsidR="00044B10" w:rsidP="00044B10" w:rsidRDefault="00044B10" w14:paraId="530697ED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Category</w:t>
            </w:r>
          </w:p>
        </w:tc>
        <w:tc>
          <w:tcPr>
            <w:tcW w:w="2114" w:type="dxa"/>
          </w:tcPr>
          <w:p w:rsidRPr="001363C4" w:rsidR="00044B10" w:rsidP="00044B10" w:rsidRDefault="00044B10" w14:paraId="63B3672D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044B10" w:rsidP="00044B10" w:rsidRDefault="00044B10" w14:paraId="005FFC64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Displays the category of the </w:t>
            </w:r>
            <w:r w:rsidR="003C1167">
              <w:rPr>
                <w:rFonts w:cs="Arial"/>
              </w:rPr>
              <w:t>menu item</w:t>
            </w:r>
          </w:p>
        </w:tc>
      </w:tr>
      <w:tr w:rsidRPr="001363C4" w:rsidR="00044B10" w:rsidTr="00044B10" w14:paraId="645D68B6" w14:textId="77777777">
        <w:trPr>
          <w:jc w:val="center"/>
        </w:trPr>
        <w:tc>
          <w:tcPr>
            <w:tcW w:w="1661" w:type="dxa"/>
          </w:tcPr>
          <w:p w:rsidRPr="001363C4" w:rsidR="00044B10" w:rsidP="00044B10" w:rsidRDefault="00044B10" w14:paraId="01973049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Free Delivery</w:t>
            </w:r>
          </w:p>
        </w:tc>
        <w:tc>
          <w:tcPr>
            <w:tcW w:w="2114" w:type="dxa"/>
          </w:tcPr>
          <w:p w:rsidRPr="001363C4" w:rsidR="00044B10" w:rsidP="00044B10" w:rsidRDefault="00044B10" w14:paraId="111A17A3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140" w:type="dxa"/>
          </w:tcPr>
          <w:p w:rsidRPr="001363C4" w:rsidR="00044B10" w:rsidP="00044B10" w:rsidRDefault="00044B10" w14:paraId="199504F7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‘Yes’ or ‘No’ based the respective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delivery status</w:t>
            </w:r>
          </w:p>
        </w:tc>
      </w:tr>
      <w:tr w:rsidRPr="001363C4" w:rsidR="00044B10" w:rsidTr="00044B10" w14:paraId="71B81756" w14:textId="77777777">
        <w:trPr>
          <w:jc w:val="center"/>
        </w:trPr>
        <w:tc>
          <w:tcPr>
            <w:tcW w:w="1661" w:type="dxa"/>
          </w:tcPr>
          <w:p w:rsidR="00044B10" w:rsidP="00044B10" w:rsidRDefault="00044B10" w14:paraId="2DEDCF4F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Action</w:t>
            </w:r>
          </w:p>
        </w:tc>
        <w:tc>
          <w:tcPr>
            <w:tcW w:w="2114" w:type="dxa"/>
          </w:tcPr>
          <w:p w:rsidR="00044B10" w:rsidP="00044B10" w:rsidRDefault="00044B10" w14:paraId="132937E7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Link</w:t>
            </w:r>
          </w:p>
        </w:tc>
        <w:tc>
          <w:tcPr>
            <w:tcW w:w="4140" w:type="dxa"/>
          </w:tcPr>
          <w:p w:rsidR="00044B10" w:rsidP="00044B10" w:rsidRDefault="00044B10" w14:paraId="622B9F90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‘Add to Cart’ link, it displays the same page with notification message that the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is added into the cart or not</w:t>
            </w:r>
          </w:p>
        </w:tc>
      </w:tr>
    </w:tbl>
    <w:p w:rsidR="00FA5B49" w:rsidP="00FA5B49" w:rsidRDefault="00FA5B49" w14:paraId="486EFC4A" w14:textId="77B290EA">
      <w:pPr>
        <w:pStyle w:val="Heading1"/>
      </w:pPr>
      <w:bookmarkStart w:name="_Toc17209656" w:id="48"/>
      <w:r>
        <w:lastRenderedPageBreak/>
        <w:t>Search Menu Item (</w:t>
      </w:r>
      <w:r w:rsidRPr="00FA5B49">
        <w:t>TYUS004</w:t>
      </w:r>
      <w:r>
        <w:t>)</w:t>
      </w:r>
      <w:bookmarkEnd w:id="48"/>
    </w:p>
    <w:p w:rsidR="00FA5B49" w:rsidP="00FA5B49" w:rsidRDefault="00FA5B49" w14:paraId="186E4F9B" w14:textId="4E02B691">
      <w:r>
        <w:t xml:space="preserve">This search bar needs to be included in all the screens where menu items </w:t>
      </w:r>
      <w:proofErr w:type="gramStart"/>
      <w:r>
        <w:t>are listed</w:t>
      </w:r>
      <w:proofErr w:type="gramEnd"/>
      <w:r>
        <w:t>.</w:t>
      </w:r>
    </w:p>
    <w:p w:rsidRPr="00291118" w:rsidR="00FA5B49" w:rsidP="00FA5B49" w:rsidRDefault="00FA5B49" w14:paraId="401E6601" w14:textId="79AD2454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truyum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ui</w:t>
      </w:r>
      <w:proofErr w:type="spellEnd"/>
      <w:r>
        <w:rPr>
          <w:rFonts w:ascii="Courier New" w:hAnsi="Courier New" w:cs="Courier New"/>
        </w:rPr>
        <w:t>-template/menu-item-list</w:t>
      </w:r>
      <w:r w:rsidRPr="00291118">
        <w:rPr>
          <w:rFonts w:ascii="Courier New" w:hAnsi="Courier New" w:cs="Courier New"/>
        </w:rPr>
        <w:t>.html</w:t>
      </w:r>
    </w:p>
    <w:p w:rsidRPr="00291118" w:rsidR="00FA5B49" w:rsidP="00FA5B49" w:rsidRDefault="00FA5B49" w14:paraId="2194C615" w14:textId="5C049C58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truyum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ui</w:t>
      </w:r>
      <w:proofErr w:type="spellEnd"/>
      <w:r>
        <w:rPr>
          <w:rFonts w:ascii="Courier New" w:hAnsi="Courier New" w:cs="Courier New"/>
        </w:rPr>
        <w:t>-template/menu-item-list-customer</w:t>
      </w:r>
      <w:r w:rsidRPr="00291118">
        <w:rPr>
          <w:rFonts w:ascii="Courier New" w:hAnsi="Courier New" w:cs="Courier New"/>
        </w:rPr>
        <w:t>.html</w:t>
      </w:r>
    </w:p>
    <w:p w:rsidRPr="00291118" w:rsidR="00FA5B49" w:rsidP="00FA5B49" w:rsidRDefault="00FA5B49" w14:paraId="605C147C" w14:textId="1A1175A8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truyum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ui</w:t>
      </w:r>
      <w:proofErr w:type="spellEnd"/>
      <w:r>
        <w:rPr>
          <w:rFonts w:ascii="Courier New" w:hAnsi="Courier New" w:cs="Courier New"/>
        </w:rPr>
        <w:t>-template/menu-item-list-admin</w:t>
      </w:r>
      <w:r w:rsidRPr="00291118">
        <w:rPr>
          <w:rFonts w:ascii="Courier New" w:hAnsi="Courier New" w:cs="Courier New"/>
        </w:rPr>
        <w:t>.html</w:t>
      </w:r>
    </w:p>
    <w:p w:rsidR="00FA5B49" w:rsidP="00703B64" w:rsidRDefault="00FA5B49" w14:paraId="78ECEB22" w14:textId="71BCC915">
      <w:pPr>
        <w:pStyle w:val="Heading3"/>
        <w:numPr>
          <w:ilvl w:val="2"/>
          <w:numId w:val="31"/>
        </w:numPr>
      </w:pPr>
      <w:bookmarkStart w:name="_Toc17209657" w:id="49"/>
      <w:r>
        <w:t>Desktop</w:t>
      </w:r>
      <w:bookmarkEnd w:id="49"/>
    </w:p>
    <w:p w:rsidRPr="00FA5B49" w:rsidR="00FA5B49" w:rsidP="00FA5B49" w:rsidRDefault="00FA5B49" w14:paraId="498FD311" w14:textId="3BB937F3">
      <w:r>
        <w:rPr>
          <w:noProof/>
        </w:rPr>
        <w:drawing>
          <wp:inline distT="0" distB="0" distL="0" distR="0" wp14:anchorId="4BA43899" wp14:editId="78ED76D3">
            <wp:extent cx="5733415" cy="33147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49" w:rsidP="00703B64" w:rsidRDefault="00FA5B49" w14:paraId="74347B12" w14:textId="2CC1A1AB">
      <w:pPr>
        <w:pStyle w:val="Heading3"/>
        <w:numPr>
          <w:ilvl w:val="2"/>
          <w:numId w:val="31"/>
        </w:numPr>
      </w:pPr>
      <w:bookmarkStart w:name="_Toc17209658" w:id="50"/>
      <w:r>
        <w:lastRenderedPageBreak/>
        <w:t>Tablet</w:t>
      </w:r>
      <w:bookmarkEnd w:id="50"/>
    </w:p>
    <w:p w:rsidRPr="00FA5B49" w:rsidR="00FA5B49" w:rsidP="00FA5B49" w:rsidRDefault="00FA5B49" w14:paraId="1B63E08F" w14:textId="3C47DBBE">
      <w:r>
        <w:rPr>
          <w:noProof/>
        </w:rPr>
        <w:drawing>
          <wp:inline distT="0" distB="0" distL="0" distR="0" wp14:anchorId="2BC5EF5A" wp14:editId="637C2124">
            <wp:extent cx="3714750" cy="3009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49" w:rsidP="00703B64" w:rsidRDefault="00FA5B49" w14:paraId="01C2FFD5" w14:textId="75E125B4">
      <w:pPr>
        <w:pStyle w:val="Heading3"/>
        <w:numPr>
          <w:ilvl w:val="2"/>
          <w:numId w:val="31"/>
        </w:numPr>
      </w:pPr>
      <w:bookmarkStart w:name="_Toc17209659" w:id="51"/>
      <w:r>
        <w:t>Mobile</w:t>
      </w:r>
      <w:bookmarkEnd w:id="51"/>
    </w:p>
    <w:p w:rsidRPr="00FA5B49" w:rsidR="00FA5B49" w:rsidP="00FA5B49" w:rsidRDefault="002825B3" w14:paraId="1C61326D" w14:textId="65DFDEC7">
      <w:r>
        <w:rPr>
          <w:noProof/>
        </w:rPr>
        <w:drawing>
          <wp:inline distT="0" distB="0" distL="0" distR="0" wp14:anchorId="58725E6B" wp14:editId="369D1ED1">
            <wp:extent cx="2352675" cy="2247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41" w:rsidP="00135941" w:rsidRDefault="00135941" w14:paraId="17FC24B3" w14:textId="77777777">
      <w:pPr>
        <w:pStyle w:val="Heading1"/>
      </w:pPr>
      <w:bookmarkStart w:name="_Toc17209660" w:id="52"/>
      <w:r>
        <w:t xml:space="preserve">Edit </w:t>
      </w:r>
      <w:r w:rsidR="003C1167">
        <w:t>Menu Item</w:t>
      </w:r>
      <w:r>
        <w:t xml:space="preserve"> (</w:t>
      </w:r>
      <w:r w:rsidR="00500A1B">
        <w:t>TYUC</w:t>
      </w:r>
      <w:r>
        <w:t>003)</w:t>
      </w:r>
      <w:bookmarkEnd w:id="52"/>
    </w:p>
    <w:p w:rsidR="00044B10" w:rsidP="00703B64" w:rsidRDefault="00044B10" w14:paraId="18F4E958" w14:textId="77777777">
      <w:pPr>
        <w:pStyle w:val="Heading2"/>
        <w:numPr>
          <w:ilvl w:val="1"/>
          <w:numId w:val="20"/>
        </w:numPr>
      </w:pPr>
      <w:bookmarkStart w:name="_Toc17209661" w:id="53"/>
      <w:r>
        <w:t xml:space="preserve">Edit </w:t>
      </w:r>
      <w:r w:rsidR="003C1167">
        <w:t>Menu Item</w:t>
      </w:r>
      <w:bookmarkEnd w:id="53"/>
    </w:p>
    <w:p w:rsidR="00044B10" w:rsidP="002F702D" w:rsidRDefault="00044B10" w14:paraId="33E065C7" w14:textId="77777777">
      <w:pPr>
        <w:pStyle w:val="Bodytext"/>
        <w:ind w:left="0"/>
      </w:pPr>
      <w:r w:rsidRPr="00044B10">
        <w:t xml:space="preserve">Screen with form fields to edit the </w:t>
      </w:r>
      <w:r w:rsidR="003C1167">
        <w:t>menu item</w:t>
      </w:r>
      <w:r w:rsidRPr="00044B10">
        <w:t xml:space="preserve"> details</w:t>
      </w:r>
      <w:r w:rsidR="005B53A4">
        <w:t xml:space="preserve">. This page is arrived by clicking the Edit link in </w:t>
      </w:r>
      <w:r w:rsidR="003C1167">
        <w:rPr>
          <w:rFonts w:ascii="Courier New" w:hAnsi="Courier New" w:cs="Courier New"/>
        </w:rPr>
        <w:t>menu-item</w:t>
      </w:r>
      <w:r w:rsidRPr="005B53A4" w:rsidR="005B53A4">
        <w:rPr>
          <w:rFonts w:ascii="Courier New" w:hAnsi="Courier New" w:cs="Courier New"/>
        </w:rPr>
        <w:t>-list-admin.html</w:t>
      </w:r>
      <w:r w:rsidR="005B53A4">
        <w:t>.</w:t>
      </w:r>
    </w:p>
    <w:p w:rsidRPr="00291118" w:rsidR="00044B10" w:rsidP="00044B10" w:rsidRDefault="00044B10" w14:paraId="681867F7" w14:textId="3EAFAB78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>
        <w:rPr>
          <w:rFonts w:ascii="Courier New" w:hAnsi="Courier New" w:cs="Courier New"/>
        </w:rPr>
        <w:t>edit-</w:t>
      </w:r>
      <w:r w:rsidR="003C1167">
        <w:rPr>
          <w:rFonts w:ascii="Courier New" w:hAnsi="Courier New" w:cs="Courier New"/>
        </w:rPr>
        <w:t>menu-item</w:t>
      </w:r>
      <w:r w:rsidRPr="00291118">
        <w:rPr>
          <w:rFonts w:ascii="Courier New" w:hAnsi="Courier New" w:cs="Courier New"/>
        </w:rPr>
        <w:t>.html</w:t>
      </w:r>
    </w:p>
    <w:p w:rsidR="00752299" w:rsidP="00752299" w:rsidRDefault="00752299" w14:paraId="4A5CC95B" w14:textId="77777777">
      <w:pPr>
        <w:pStyle w:val="Heading3"/>
      </w:pPr>
      <w:bookmarkStart w:name="_Toc17209662" w:id="54"/>
      <w:r>
        <w:lastRenderedPageBreak/>
        <w:t>Desktop</w:t>
      </w:r>
      <w:bookmarkEnd w:id="54"/>
    </w:p>
    <w:p w:rsidR="00044B10" w:rsidP="002F702D" w:rsidRDefault="00F27607" w14:paraId="110FFD37" w14:textId="4E4B1C41">
      <w:pPr>
        <w:pStyle w:val="Bodytext"/>
        <w:ind w:left="0"/>
      </w:pPr>
      <w:r>
        <w:rPr>
          <w:noProof/>
        </w:rPr>
        <w:drawing>
          <wp:inline distT="0" distB="0" distL="0" distR="0" wp14:anchorId="4EF48E53" wp14:editId="777F485F">
            <wp:extent cx="5733415" cy="2354580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1118" w:rsidR="00716775" w:rsidP="00716775" w:rsidRDefault="00716775" w14:paraId="2F114FD2" w14:textId="41A5C8DC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truyum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ui</w:t>
      </w:r>
      <w:proofErr w:type="spellEnd"/>
      <w:r>
        <w:rPr>
          <w:rFonts w:ascii="Courier New" w:hAnsi="Courier New" w:cs="Courier New"/>
        </w:rPr>
        <w:t>-template/edit-menu-item-validation</w:t>
      </w:r>
      <w:r w:rsidRPr="00291118">
        <w:rPr>
          <w:rFonts w:ascii="Courier New" w:hAnsi="Courier New" w:cs="Courier New"/>
        </w:rPr>
        <w:t>.html</w:t>
      </w:r>
    </w:p>
    <w:p w:rsidR="00F27607" w:rsidP="002F702D" w:rsidRDefault="00F27607" w14:paraId="4C9D7AA9" w14:textId="5E1C8526">
      <w:pPr>
        <w:pStyle w:val="Bodytext"/>
        <w:ind w:left="0"/>
      </w:pPr>
      <w:r>
        <w:rPr>
          <w:noProof/>
        </w:rPr>
        <w:drawing>
          <wp:inline distT="0" distB="0" distL="0" distR="0" wp14:anchorId="30AF7CF1" wp14:editId="192BEE1B">
            <wp:extent cx="5733415" cy="26803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9" w:rsidP="00752299" w:rsidRDefault="00752299" w14:paraId="7C20EF15" w14:textId="4F500EAA">
      <w:pPr>
        <w:pStyle w:val="Heading3"/>
      </w:pPr>
      <w:bookmarkStart w:name="_Toc17209663" w:id="55"/>
      <w:r>
        <w:lastRenderedPageBreak/>
        <w:t>Tablet</w:t>
      </w:r>
      <w:bookmarkEnd w:id="55"/>
    </w:p>
    <w:p w:rsidRPr="00752299" w:rsidR="00752299" w:rsidP="00752299" w:rsidRDefault="00752299" w14:paraId="4D4F6001" w14:textId="27316421">
      <w:r>
        <w:rPr>
          <w:noProof/>
        </w:rPr>
        <w:drawing>
          <wp:inline distT="0" distB="0" distL="0" distR="0" wp14:anchorId="2CDAFDA9" wp14:editId="684214A8">
            <wp:extent cx="5553075" cy="4772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9" w:rsidP="00752299" w:rsidRDefault="00752299" w14:paraId="4D1FE126" w14:textId="5E69FA39">
      <w:pPr>
        <w:pStyle w:val="Heading3"/>
      </w:pPr>
      <w:bookmarkStart w:name="_Toc17209664" w:id="56"/>
      <w:r>
        <w:lastRenderedPageBreak/>
        <w:t>Mobile</w:t>
      </w:r>
      <w:bookmarkEnd w:id="56"/>
    </w:p>
    <w:p w:rsidR="00752299" w:rsidP="002F702D" w:rsidRDefault="00752299" w14:paraId="072CDEBF" w14:textId="381F4CB4">
      <w:pPr>
        <w:pStyle w:val="Bodytext"/>
        <w:ind w:left="0"/>
      </w:pPr>
      <w:r>
        <w:rPr>
          <w:noProof/>
        </w:rPr>
        <w:drawing>
          <wp:inline distT="0" distB="0" distL="0" distR="0" wp14:anchorId="23CE626B" wp14:editId="3FA27238">
            <wp:extent cx="3124200" cy="5514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06D9" w:rsidR="00044B10" w:rsidP="00044B10" w:rsidRDefault="00044B10" w14:paraId="341EC5B3" w14:textId="77777777">
      <w:pPr>
        <w:pStyle w:val="Bodytext"/>
        <w:ind w:left="0"/>
        <w:rPr>
          <w:b/>
        </w:rPr>
      </w:pPr>
      <w:r w:rsidRPr="005D06D9">
        <w:rPr>
          <w:b/>
        </w:rPr>
        <w:t>Field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1745"/>
        <w:gridCol w:w="1588"/>
        <w:gridCol w:w="4033"/>
      </w:tblGrid>
      <w:tr w:rsidRPr="001363C4" w:rsidR="00044B10" w:rsidTr="00F27607" w14:paraId="2D086EB5" w14:textId="77777777">
        <w:tc>
          <w:tcPr>
            <w:tcW w:w="1653" w:type="dxa"/>
            <w:shd w:val="clear" w:color="auto" w:fill="F4B083" w:themeFill="accent2" w:themeFillTint="99"/>
          </w:tcPr>
          <w:p w:rsidRPr="001363C4" w:rsidR="00044B10" w:rsidP="00983896" w:rsidRDefault="00044B10" w14:paraId="0F90DD93" w14:textId="77777777">
            <w:pPr>
              <w:spacing w:before="80" w:after="80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Name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:rsidRPr="001363C4" w:rsidR="00044B10" w:rsidP="00983896" w:rsidRDefault="00044B10" w14:paraId="5EA84FED" w14:textId="77777777">
            <w:pPr>
              <w:spacing w:before="80" w:after="80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Type</w:t>
            </w:r>
          </w:p>
        </w:tc>
        <w:tc>
          <w:tcPr>
            <w:tcW w:w="1588" w:type="dxa"/>
            <w:shd w:val="clear" w:color="auto" w:fill="F4B083" w:themeFill="accent2" w:themeFillTint="99"/>
          </w:tcPr>
          <w:p w:rsidRPr="001363C4" w:rsidR="00044B10" w:rsidP="00983896" w:rsidRDefault="00044B10" w14:paraId="3A4B8F7F" w14:textId="77777777">
            <w:pPr>
              <w:spacing w:before="80" w:after="80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Name in HTML</w:t>
            </w:r>
          </w:p>
        </w:tc>
        <w:tc>
          <w:tcPr>
            <w:tcW w:w="4033" w:type="dxa"/>
            <w:shd w:val="clear" w:color="auto" w:fill="F4B083" w:themeFill="accent2" w:themeFillTint="99"/>
          </w:tcPr>
          <w:p w:rsidRPr="001363C4" w:rsidR="00044B10" w:rsidP="00983896" w:rsidRDefault="00044B10" w14:paraId="6319F558" w14:textId="77777777">
            <w:pPr>
              <w:spacing w:before="80" w:after="80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Validation Message</w:t>
            </w:r>
          </w:p>
        </w:tc>
      </w:tr>
      <w:tr w:rsidRPr="001363C4" w:rsidR="00044B10" w:rsidTr="00F27607" w14:paraId="747720A7" w14:textId="77777777">
        <w:tc>
          <w:tcPr>
            <w:tcW w:w="1653" w:type="dxa"/>
          </w:tcPr>
          <w:p w:rsidRPr="001363C4" w:rsidR="00044B10" w:rsidP="00044B10" w:rsidRDefault="00F27607" w14:paraId="44BD188F" w14:textId="32C9660F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Item </w:t>
            </w:r>
            <w:r w:rsidR="00ED1F01">
              <w:rPr>
                <w:rFonts w:cs="Arial"/>
              </w:rPr>
              <w:t>Name</w:t>
            </w:r>
          </w:p>
        </w:tc>
        <w:tc>
          <w:tcPr>
            <w:tcW w:w="1745" w:type="dxa"/>
          </w:tcPr>
          <w:p w:rsidRPr="001363C4" w:rsidR="00044B10" w:rsidP="00044B10" w:rsidRDefault="00044B10" w14:paraId="7C864FA5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Text Box</w:t>
            </w:r>
          </w:p>
        </w:tc>
        <w:tc>
          <w:tcPr>
            <w:tcW w:w="1588" w:type="dxa"/>
          </w:tcPr>
          <w:p w:rsidRPr="001363C4" w:rsidR="00044B10" w:rsidP="00044B10" w:rsidRDefault="00044B10" w14:paraId="247CDCAA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title</w:t>
            </w:r>
          </w:p>
        </w:tc>
        <w:tc>
          <w:tcPr>
            <w:tcW w:w="4033" w:type="dxa"/>
          </w:tcPr>
          <w:p w:rsidRPr="00983896" w:rsidR="00044B10" w:rsidP="00703B64" w:rsidRDefault="00F27607" w14:paraId="2F1BFD95" w14:textId="781E92A7">
            <w:pPr>
              <w:pStyle w:val="ListParagraph"/>
              <w:numPr>
                <w:ilvl w:val="0"/>
                <w:numId w:val="22"/>
              </w:num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Item Name</w:t>
            </w:r>
            <w:r w:rsidRPr="00983896" w:rsidR="00044B10">
              <w:rPr>
                <w:rFonts w:cs="Arial"/>
              </w:rPr>
              <w:t xml:space="preserve"> is required.</w:t>
            </w:r>
          </w:p>
          <w:p w:rsidRPr="00983896" w:rsidR="00044B10" w:rsidP="00703B64" w:rsidRDefault="00F27607" w14:paraId="40CB474D" w14:textId="359A4938">
            <w:pPr>
              <w:pStyle w:val="ListParagraph"/>
              <w:numPr>
                <w:ilvl w:val="0"/>
                <w:numId w:val="22"/>
              </w:num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Item Name</w:t>
            </w:r>
            <w:r w:rsidRPr="00983896" w:rsidR="00044B10">
              <w:rPr>
                <w:rFonts w:cs="Arial"/>
              </w:rPr>
              <w:t xml:space="preserve"> </w:t>
            </w:r>
            <w:r w:rsidRPr="00F27607">
              <w:rPr>
                <w:rFonts w:cs="Arial"/>
              </w:rPr>
              <w:t>cannot exceed 200 characters</w:t>
            </w:r>
            <w:r w:rsidRPr="00983896" w:rsidR="00044B10">
              <w:rPr>
                <w:rFonts w:cs="Arial"/>
              </w:rPr>
              <w:t>.</w:t>
            </w:r>
          </w:p>
        </w:tc>
      </w:tr>
      <w:tr w:rsidRPr="001363C4" w:rsidR="00044B10" w:rsidTr="00F27607" w14:paraId="54D8A813" w14:textId="77777777">
        <w:tc>
          <w:tcPr>
            <w:tcW w:w="1653" w:type="dxa"/>
          </w:tcPr>
          <w:p w:rsidRPr="001363C4" w:rsidR="00044B10" w:rsidP="00044B10" w:rsidRDefault="00044B10" w14:paraId="06572F13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Price</w:t>
            </w:r>
          </w:p>
        </w:tc>
        <w:tc>
          <w:tcPr>
            <w:tcW w:w="1745" w:type="dxa"/>
          </w:tcPr>
          <w:p w:rsidRPr="001363C4" w:rsidR="00044B10" w:rsidP="00044B10" w:rsidRDefault="00044B10" w14:paraId="3B33885E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Text Box</w:t>
            </w:r>
          </w:p>
        </w:tc>
        <w:tc>
          <w:tcPr>
            <w:tcW w:w="1588" w:type="dxa"/>
          </w:tcPr>
          <w:p w:rsidRPr="001363C4" w:rsidR="00044B10" w:rsidP="00044B10" w:rsidRDefault="00044B10" w14:paraId="41B8B8DF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price</w:t>
            </w:r>
          </w:p>
        </w:tc>
        <w:tc>
          <w:tcPr>
            <w:tcW w:w="4033" w:type="dxa"/>
          </w:tcPr>
          <w:p w:rsidRPr="00983896" w:rsidR="00044B10" w:rsidP="00703B64" w:rsidRDefault="00044B10" w14:paraId="32CAEECA" w14:textId="77777777">
            <w:pPr>
              <w:pStyle w:val="ListParagraph"/>
              <w:numPr>
                <w:ilvl w:val="0"/>
                <w:numId w:val="23"/>
              </w:numPr>
              <w:spacing w:before="80" w:after="80"/>
              <w:jc w:val="both"/>
              <w:rPr>
                <w:rFonts w:cs="Arial"/>
              </w:rPr>
            </w:pPr>
            <w:r w:rsidRPr="00983896">
              <w:rPr>
                <w:rFonts w:cs="Arial"/>
              </w:rPr>
              <w:t>Price is required.</w:t>
            </w:r>
          </w:p>
          <w:p w:rsidRPr="00983896" w:rsidR="00044B10" w:rsidP="00703B64" w:rsidRDefault="00044B10" w14:paraId="74F94A39" w14:textId="77777777">
            <w:pPr>
              <w:pStyle w:val="ListParagraph"/>
              <w:numPr>
                <w:ilvl w:val="0"/>
                <w:numId w:val="23"/>
              </w:numPr>
              <w:spacing w:before="80" w:after="80"/>
              <w:jc w:val="both"/>
              <w:rPr>
                <w:rFonts w:cs="Arial"/>
              </w:rPr>
            </w:pPr>
            <w:r w:rsidRPr="00983896">
              <w:rPr>
                <w:rFonts w:cs="Arial"/>
              </w:rPr>
              <w:t>Price has to be a number.</w:t>
            </w:r>
          </w:p>
        </w:tc>
      </w:tr>
      <w:tr w:rsidRPr="001363C4" w:rsidR="00044B10" w:rsidTr="00F27607" w14:paraId="7F1FF891" w14:textId="77777777">
        <w:tc>
          <w:tcPr>
            <w:tcW w:w="1653" w:type="dxa"/>
          </w:tcPr>
          <w:p w:rsidRPr="001363C4" w:rsidR="00044B10" w:rsidP="00044B10" w:rsidRDefault="00044B10" w14:paraId="268C2A79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 xml:space="preserve">Date of </w:t>
            </w:r>
            <w:r w:rsidR="00500A1B">
              <w:rPr>
                <w:rFonts w:cs="Arial"/>
              </w:rPr>
              <w:t>Launch</w:t>
            </w:r>
          </w:p>
        </w:tc>
        <w:tc>
          <w:tcPr>
            <w:tcW w:w="1745" w:type="dxa"/>
          </w:tcPr>
          <w:p w:rsidRPr="001363C4" w:rsidR="00044B10" w:rsidP="00044B10" w:rsidRDefault="00044B10" w14:paraId="675F70AB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Text Box</w:t>
            </w:r>
          </w:p>
        </w:tc>
        <w:tc>
          <w:tcPr>
            <w:tcW w:w="1588" w:type="dxa"/>
          </w:tcPr>
          <w:p w:rsidRPr="001363C4" w:rsidR="00044B10" w:rsidP="00044B10" w:rsidRDefault="00044B10" w14:paraId="696A38B2" w14:textId="77777777">
            <w:pPr>
              <w:spacing w:before="80" w:after="80"/>
              <w:jc w:val="both"/>
              <w:rPr>
                <w:rFonts w:cs="Arial"/>
              </w:rPr>
            </w:pPr>
            <w:proofErr w:type="spellStart"/>
            <w:r w:rsidRPr="001363C4">
              <w:rPr>
                <w:rFonts w:cs="Arial"/>
              </w:rPr>
              <w:t>dateOf</w:t>
            </w:r>
            <w:r w:rsidR="00500A1B">
              <w:rPr>
                <w:rFonts w:cs="Arial"/>
              </w:rPr>
              <w:t>Launch</w:t>
            </w:r>
            <w:proofErr w:type="spellEnd"/>
          </w:p>
        </w:tc>
        <w:tc>
          <w:tcPr>
            <w:tcW w:w="4033" w:type="dxa"/>
          </w:tcPr>
          <w:p w:rsidRPr="00983896" w:rsidR="00044B10" w:rsidP="00703B64" w:rsidRDefault="00044B10" w14:paraId="5738BDFF" w14:textId="77777777">
            <w:pPr>
              <w:pStyle w:val="ListParagraph"/>
              <w:numPr>
                <w:ilvl w:val="0"/>
                <w:numId w:val="24"/>
              </w:numPr>
              <w:spacing w:before="80" w:after="80"/>
              <w:jc w:val="both"/>
              <w:rPr>
                <w:rFonts w:cs="Arial"/>
              </w:rPr>
            </w:pPr>
            <w:r w:rsidRPr="00983896">
              <w:rPr>
                <w:rFonts w:cs="Arial"/>
              </w:rPr>
              <w:t xml:space="preserve">Date of </w:t>
            </w:r>
            <w:r w:rsidR="00500A1B">
              <w:rPr>
                <w:rFonts w:cs="Arial"/>
              </w:rPr>
              <w:t>Launch</w:t>
            </w:r>
            <w:r w:rsidRPr="00983896">
              <w:rPr>
                <w:rFonts w:cs="Arial"/>
              </w:rPr>
              <w:t xml:space="preserve"> is required</w:t>
            </w:r>
          </w:p>
        </w:tc>
      </w:tr>
      <w:tr w:rsidRPr="001363C4" w:rsidR="00044B10" w:rsidTr="00F27607" w14:paraId="627F689F" w14:textId="77777777">
        <w:tc>
          <w:tcPr>
            <w:tcW w:w="1653" w:type="dxa"/>
          </w:tcPr>
          <w:p w:rsidRPr="001363C4" w:rsidR="00044B10" w:rsidP="00044B10" w:rsidRDefault="00500A1B" w14:paraId="6E2DDC2F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Active</w:t>
            </w:r>
          </w:p>
        </w:tc>
        <w:tc>
          <w:tcPr>
            <w:tcW w:w="1745" w:type="dxa"/>
          </w:tcPr>
          <w:p w:rsidRPr="001363C4" w:rsidR="00044B10" w:rsidP="00044B10" w:rsidRDefault="00044B10" w14:paraId="42E5632E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Radio Buttons</w:t>
            </w:r>
          </w:p>
        </w:tc>
        <w:tc>
          <w:tcPr>
            <w:tcW w:w="1588" w:type="dxa"/>
          </w:tcPr>
          <w:p w:rsidRPr="001363C4" w:rsidR="00044B10" w:rsidP="00044B10" w:rsidRDefault="00F27607" w14:paraId="0DB1DBE0" w14:textId="5218FE78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active</w:t>
            </w:r>
          </w:p>
        </w:tc>
        <w:tc>
          <w:tcPr>
            <w:tcW w:w="4033" w:type="dxa"/>
          </w:tcPr>
          <w:p w:rsidRPr="001363C4" w:rsidR="00044B10" w:rsidP="00044B10" w:rsidRDefault="00044B10" w14:paraId="6B699379" w14:textId="77777777">
            <w:pPr>
              <w:spacing w:before="80" w:after="80"/>
              <w:jc w:val="both"/>
              <w:rPr>
                <w:rFonts w:cs="Arial"/>
              </w:rPr>
            </w:pPr>
          </w:p>
        </w:tc>
      </w:tr>
      <w:tr w:rsidRPr="001363C4" w:rsidR="00044B10" w:rsidTr="00F27607" w14:paraId="739F5FDC" w14:textId="77777777">
        <w:tc>
          <w:tcPr>
            <w:tcW w:w="1653" w:type="dxa"/>
          </w:tcPr>
          <w:p w:rsidRPr="001363C4" w:rsidR="00044B10" w:rsidP="00044B10" w:rsidRDefault="00044B10" w14:paraId="2D1F72B8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lastRenderedPageBreak/>
              <w:t>Category</w:t>
            </w:r>
          </w:p>
        </w:tc>
        <w:tc>
          <w:tcPr>
            <w:tcW w:w="1745" w:type="dxa"/>
          </w:tcPr>
          <w:p w:rsidRPr="001363C4" w:rsidR="00044B10" w:rsidP="00044B10" w:rsidRDefault="00044B10" w14:paraId="1B760BED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Drop Down List</w:t>
            </w:r>
          </w:p>
        </w:tc>
        <w:tc>
          <w:tcPr>
            <w:tcW w:w="1588" w:type="dxa"/>
          </w:tcPr>
          <w:p w:rsidRPr="001363C4" w:rsidR="00044B10" w:rsidP="00044B10" w:rsidRDefault="00044B10" w14:paraId="18857D03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category</w:t>
            </w:r>
          </w:p>
        </w:tc>
        <w:tc>
          <w:tcPr>
            <w:tcW w:w="4033" w:type="dxa"/>
          </w:tcPr>
          <w:p w:rsidRPr="002566BF" w:rsidR="00044B10" w:rsidP="00703B64" w:rsidRDefault="00044B10" w14:paraId="61C33299" w14:textId="77777777">
            <w:pPr>
              <w:pStyle w:val="ListParagraph"/>
              <w:numPr>
                <w:ilvl w:val="0"/>
                <w:numId w:val="24"/>
              </w:numPr>
              <w:spacing w:before="80" w:after="80"/>
              <w:jc w:val="both"/>
              <w:rPr>
                <w:rFonts w:cs="Arial"/>
              </w:rPr>
            </w:pPr>
            <w:r w:rsidRPr="002566BF">
              <w:rPr>
                <w:rFonts w:cs="Arial"/>
              </w:rPr>
              <w:t>Select one category</w:t>
            </w:r>
          </w:p>
        </w:tc>
      </w:tr>
      <w:tr w:rsidRPr="001363C4" w:rsidR="00044B10" w:rsidTr="00F27607" w14:paraId="08CB794E" w14:textId="77777777">
        <w:tc>
          <w:tcPr>
            <w:tcW w:w="1653" w:type="dxa"/>
          </w:tcPr>
          <w:p w:rsidRPr="001363C4" w:rsidR="00044B10" w:rsidP="00044B10" w:rsidRDefault="00044B10" w14:paraId="6D34F33C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Free Delivery</w:t>
            </w:r>
          </w:p>
        </w:tc>
        <w:tc>
          <w:tcPr>
            <w:tcW w:w="1745" w:type="dxa"/>
          </w:tcPr>
          <w:p w:rsidRPr="001363C4" w:rsidR="00044B10" w:rsidP="00044B10" w:rsidRDefault="00044B10" w14:paraId="50AF32C8" w14:textId="77777777">
            <w:pPr>
              <w:spacing w:before="80" w:after="80"/>
              <w:jc w:val="both"/>
              <w:rPr>
                <w:rFonts w:cs="Arial"/>
              </w:rPr>
            </w:pPr>
            <w:r w:rsidRPr="001363C4">
              <w:rPr>
                <w:rFonts w:cs="Arial"/>
              </w:rPr>
              <w:t>Checkbox</w:t>
            </w:r>
          </w:p>
        </w:tc>
        <w:tc>
          <w:tcPr>
            <w:tcW w:w="1588" w:type="dxa"/>
          </w:tcPr>
          <w:p w:rsidRPr="001363C4" w:rsidR="00044B10" w:rsidP="00044B10" w:rsidRDefault="00044B10" w14:paraId="22C0F413" w14:textId="77777777">
            <w:pPr>
              <w:spacing w:before="80" w:after="80"/>
              <w:jc w:val="both"/>
              <w:rPr>
                <w:rFonts w:cs="Arial"/>
              </w:rPr>
            </w:pPr>
            <w:proofErr w:type="spellStart"/>
            <w:r w:rsidRPr="001363C4">
              <w:rPr>
                <w:rFonts w:cs="Arial"/>
              </w:rPr>
              <w:t>freeDelivery</w:t>
            </w:r>
            <w:proofErr w:type="spellEnd"/>
          </w:p>
        </w:tc>
        <w:tc>
          <w:tcPr>
            <w:tcW w:w="4033" w:type="dxa"/>
          </w:tcPr>
          <w:p w:rsidRPr="001363C4" w:rsidR="00044B10" w:rsidP="00044B10" w:rsidRDefault="00044B10" w14:paraId="3FE9F23F" w14:textId="77777777">
            <w:pPr>
              <w:spacing w:before="80" w:after="80"/>
              <w:jc w:val="both"/>
              <w:rPr>
                <w:rFonts w:cs="Arial"/>
              </w:rPr>
            </w:pPr>
          </w:p>
        </w:tc>
      </w:tr>
      <w:tr w:rsidRPr="001363C4" w:rsidR="00A3216A" w:rsidTr="00F27607" w14:paraId="1A657B43" w14:textId="77777777">
        <w:tc>
          <w:tcPr>
            <w:tcW w:w="1653" w:type="dxa"/>
          </w:tcPr>
          <w:p w:rsidRPr="001363C4" w:rsidR="00A3216A" w:rsidP="00044B10" w:rsidRDefault="00A3216A" w14:paraId="0BA0719C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Save</w:t>
            </w:r>
          </w:p>
        </w:tc>
        <w:tc>
          <w:tcPr>
            <w:tcW w:w="1745" w:type="dxa"/>
          </w:tcPr>
          <w:p w:rsidRPr="001363C4" w:rsidR="00A3216A" w:rsidP="00044B10" w:rsidRDefault="00A3216A" w14:paraId="0F87023F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Submit</w:t>
            </w:r>
          </w:p>
        </w:tc>
        <w:tc>
          <w:tcPr>
            <w:tcW w:w="1588" w:type="dxa"/>
          </w:tcPr>
          <w:p w:rsidRPr="001363C4" w:rsidR="00A3216A" w:rsidP="00044B10" w:rsidRDefault="00A3216A" w14:paraId="05994424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submit</w:t>
            </w:r>
          </w:p>
        </w:tc>
        <w:tc>
          <w:tcPr>
            <w:tcW w:w="4033" w:type="dxa"/>
          </w:tcPr>
          <w:p w:rsidRPr="001363C4" w:rsidR="00A3216A" w:rsidP="002566BF" w:rsidRDefault="00A3216A" w14:paraId="5D9AF9FF" w14:textId="77777777">
            <w:pPr>
              <w:spacing w:before="80" w:after="80"/>
              <w:rPr>
                <w:rFonts w:cs="Arial"/>
              </w:rPr>
            </w:pPr>
            <w:r>
              <w:rPr>
                <w:rFonts w:cs="Arial"/>
              </w:rPr>
              <w:t xml:space="preserve">Button used by user to submit the form for saving a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>.</w:t>
            </w:r>
            <w:r w:rsidR="00983896">
              <w:rPr>
                <w:rFonts w:cs="Arial"/>
              </w:rPr>
              <w:t xml:space="preserve"> </w:t>
            </w:r>
            <w:proofErr w:type="gramStart"/>
            <w:r w:rsidR="00983896">
              <w:rPr>
                <w:rFonts w:cs="Arial"/>
              </w:rPr>
              <w:t>Above mentioned</w:t>
            </w:r>
            <w:proofErr w:type="gramEnd"/>
            <w:r w:rsidR="00983896">
              <w:rPr>
                <w:rFonts w:cs="Arial"/>
              </w:rPr>
              <w:t xml:space="preserve"> validations needs to be done on click of this button. The message needs to be displayed using JavaScript alert.</w:t>
            </w:r>
          </w:p>
        </w:tc>
      </w:tr>
    </w:tbl>
    <w:p w:rsidR="00044B10" w:rsidP="002F702D" w:rsidRDefault="00044B10" w14:paraId="08CE6F91" w14:textId="77777777">
      <w:pPr>
        <w:pStyle w:val="Bodytext"/>
        <w:ind w:left="0"/>
      </w:pPr>
    </w:p>
    <w:p w:rsidR="00135941" w:rsidP="00703B64" w:rsidRDefault="00135941" w14:paraId="28DD8BE7" w14:textId="77777777">
      <w:pPr>
        <w:pStyle w:val="Heading2"/>
        <w:numPr>
          <w:ilvl w:val="1"/>
          <w:numId w:val="20"/>
        </w:numPr>
      </w:pPr>
      <w:bookmarkStart w:name="_Toc17209665" w:id="57"/>
      <w:r>
        <w:t xml:space="preserve">Edit </w:t>
      </w:r>
      <w:r w:rsidR="003C1167">
        <w:t>Menu Item</w:t>
      </w:r>
      <w:r>
        <w:t xml:space="preserve"> Status</w:t>
      </w:r>
      <w:bookmarkEnd w:id="57"/>
    </w:p>
    <w:p w:rsidR="00135941" w:rsidP="00135941" w:rsidRDefault="00E44335" w14:paraId="57C6024A" w14:textId="77777777">
      <w:pPr>
        <w:pStyle w:val="Bodytext"/>
        <w:ind w:left="0"/>
      </w:pPr>
      <w:r w:rsidRPr="00E44335">
        <w:t xml:space="preserve">Display the status of submission of </w:t>
      </w:r>
      <w:proofErr w:type="gramStart"/>
      <w:r w:rsidRPr="00E44335">
        <w:t xml:space="preserve">edit </w:t>
      </w:r>
      <w:r w:rsidR="003C1167">
        <w:t>menu item</w:t>
      </w:r>
      <w:r w:rsidRPr="00E44335">
        <w:t xml:space="preserve"> form</w:t>
      </w:r>
      <w:proofErr w:type="gramEnd"/>
      <w:r w:rsidR="00135941">
        <w:t xml:space="preserve">. This page is arrived after clicking save in </w:t>
      </w:r>
      <w:r w:rsidR="00135941">
        <w:rPr>
          <w:rFonts w:ascii="Courier New" w:hAnsi="Courier New" w:cs="Courier New"/>
        </w:rPr>
        <w:t>edit-</w:t>
      </w:r>
      <w:r w:rsidR="003C1167">
        <w:rPr>
          <w:rFonts w:ascii="Courier New" w:hAnsi="Courier New" w:cs="Courier New"/>
        </w:rPr>
        <w:t>menu-item</w:t>
      </w:r>
      <w:r w:rsidRPr="005B53A4" w:rsidR="00135941">
        <w:rPr>
          <w:rFonts w:ascii="Courier New" w:hAnsi="Courier New" w:cs="Courier New"/>
        </w:rPr>
        <w:t>.html</w:t>
      </w:r>
      <w:r w:rsidR="00135941">
        <w:t>.</w:t>
      </w:r>
    </w:p>
    <w:p w:rsidRPr="00291118" w:rsidR="00135941" w:rsidP="00135941" w:rsidRDefault="00135941" w14:paraId="035DF0DB" w14:textId="631F4A88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>
        <w:rPr>
          <w:rFonts w:ascii="Courier New" w:hAnsi="Courier New" w:cs="Courier New"/>
        </w:rPr>
        <w:t>edit-</w:t>
      </w:r>
      <w:r w:rsidR="003C1167">
        <w:rPr>
          <w:rFonts w:ascii="Courier New" w:hAnsi="Courier New" w:cs="Courier New"/>
        </w:rPr>
        <w:t>menu-item</w:t>
      </w:r>
      <w:r>
        <w:rPr>
          <w:rFonts w:ascii="Courier New" w:hAnsi="Courier New" w:cs="Courier New"/>
        </w:rPr>
        <w:t>-</w:t>
      </w:r>
      <w:r w:rsidR="00716775">
        <w:rPr>
          <w:rFonts w:ascii="Courier New" w:hAnsi="Courier New" w:cs="Courier New"/>
        </w:rPr>
        <w:t>success</w:t>
      </w:r>
      <w:r w:rsidRPr="00291118">
        <w:rPr>
          <w:rFonts w:ascii="Courier New" w:hAnsi="Courier New" w:cs="Courier New"/>
        </w:rPr>
        <w:t>.html</w:t>
      </w:r>
    </w:p>
    <w:p w:rsidR="00135941" w:rsidP="002F702D" w:rsidRDefault="00716775" w14:paraId="61CDCEAD" w14:textId="2B23B7BC">
      <w:pPr>
        <w:pStyle w:val="Bodytext"/>
        <w:ind w:left="0"/>
      </w:pPr>
      <w:r>
        <w:rPr>
          <w:noProof/>
        </w:rPr>
        <w:drawing>
          <wp:inline distT="0" distB="0" distL="0" distR="0" wp14:anchorId="144C81F7" wp14:editId="41881255">
            <wp:extent cx="5733415" cy="22536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41" w:rsidP="00135941" w:rsidRDefault="00135941" w14:paraId="137FE128" w14:textId="77777777">
      <w:pPr>
        <w:pStyle w:val="Heading1"/>
      </w:pPr>
      <w:bookmarkStart w:name="_Toc17209666" w:id="58"/>
      <w:r>
        <w:t>Add to Cart (</w:t>
      </w:r>
      <w:r w:rsidR="00500A1B">
        <w:t>TYUC</w:t>
      </w:r>
      <w:r>
        <w:t>004)</w:t>
      </w:r>
      <w:bookmarkEnd w:id="58"/>
    </w:p>
    <w:p w:rsidR="00C66ED9" w:rsidP="00703B64" w:rsidRDefault="003C1167" w14:paraId="0D8BDA77" w14:textId="77777777">
      <w:pPr>
        <w:pStyle w:val="Heading2"/>
        <w:numPr>
          <w:ilvl w:val="1"/>
          <w:numId w:val="20"/>
        </w:numPr>
      </w:pPr>
      <w:bookmarkStart w:name="_Toc17209667" w:id="59"/>
      <w:r>
        <w:t>Menu Item</w:t>
      </w:r>
      <w:r w:rsidR="00C66ED9">
        <w:t xml:space="preserve"> List Customer (Add to Cart success)</w:t>
      </w:r>
      <w:bookmarkEnd w:id="59"/>
    </w:p>
    <w:p w:rsidR="00C66ED9" w:rsidP="00C66ED9" w:rsidRDefault="00C66ED9" w14:paraId="656DA953" w14:textId="045A2CF4">
      <w:pPr>
        <w:pStyle w:val="Bodytext"/>
        <w:ind w:left="0"/>
      </w:pPr>
      <w:r>
        <w:t xml:space="preserve">Customer can add a </w:t>
      </w:r>
      <w:r w:rsidR="003C1167">
        <w:t>menu item</w:t>
      </w:r>
      <w:r>
        <w:t xml:space="preserve"> to Cart by clicking “Add to Cart” link in </w:t>
      </w:r>
      <w:r w:rsidR="003C1167">
        <w:rPr>
          <w:rFonts w:ascii="Courier New" w:hAnsi="Courier New" w:cs="Courier New"/>
        </w:rPr>
        <w:t>menu-item</w:t>
      </w:r>
      <w:r w:rsidRPr="00C66ED9">
        <w:rPr>
          <w:rFonts w:ascii="Courier New" w:hAnsi="Courier New" w:cs="Courier New"/>
        </w:rPr>
        <w:t>-list-customer.html</w:t>
      </w:r>
      <w:r>
        <w:t xml:space="preserve">. On clicking this </w:t>
      </w:r>
      <w:proofErr w:type="gramStart"/>
      <w:r>
        <w:t>link</w:t>
      </w:r>
      <w:proofErr w:type="gramEnd"/>
      <w:r>
        <w:t xml:space="preserve"> a page similar to </w:t>
      </w:r>
      <w:r w:rsidR="003C1167">
        <w:t>Menu Item</w:t>
      </w:r>
      <w:r>
        <w:t xml:space="preserve"> List page is displayed with the message that the </w:t>
      </w:r>
      <w:r w:rsidR="003C1167">
        <w:t>Menu Item</w:t>
      </w:r>
      <w:r>
        <w:t xml:space="preserve"> has been added to the cart successfully.</w:t>
      </w:r>
      <w:r w:rsidR="00752299">
        <w:t xml:space="preserve"> The below layout specifies the layout for the specific menu item that has been added by the user to the cart. Similar layout needs to </w:t>
      </w:r>
      <w:proofErr w:type="gramStart"/>
      <w:r w:rsidR="00752299">
        <w:t>be provided</w:t>
      </w:r>
      <w:proofErr w:type="gramEnd"/>
      <w:r w:rsidR="00752299">
        <w:t xml:space="preserve"> on each respective menu item click. Include respective message in one menu item as part of completion of this web page.</w:t>
      </w:r>
    </w:p>
    <w:p w:rsidRPr="00291118" w:rsidR="00C66ED9" w:rsidP="00C66ED9" w:rsidRDefault="00C66ED9" w14:paraId="36B48B60" w14:textId="34D9395B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 w:rsidR="003C1167">
        <w:rPr>
          <w:rFonts w:ascii="Courier New" w:hAnsi="Courier New" w:cs="Courier New"/>
        </w:rPr>
        <w:t>menu-item</w:t>
      </w:r>
      <w:r>
        <w:rPr>
          <w:rFonts w:ascii="Courier New" w:hAnsi="Courier New" w:cs="Courier New"/>
        </w:rPr>
        <w:t>-list-customer-</w:t>
      </w:r>
      <w:r w:rsidR="00752299">
        <w:rPr>
          <w:rFonts w:ascii="Courier New" w:hAnsi="Courier New" w:cs="Courier New"/>
        </w:rPr>
        <w:t>add-to-cart</w:t>
      </w:r>
      <w:r w:rsidRPr="00291118">
        <w:rPr>
          <w:rFonts w:ascii="Courier New" w:hAnsi="Courier New" w:cs="Courier New"/>
        </w:rPr>
        <w:t>.html</w:t>
      </w:r>
    </w:p>
    <w:p w:rsidR="00C66ED9" w:rsidP="00135941" w:rsidRDefault="00752299" w14:paraId="23DE523C" w14:textId="4264EAF6">
      <w:pPr>
        <w:pStyle w:val="Bodytext"/>
        <w:ind w:left="0"/>
      </w:pPr>
      <w:r>
        <w:rPr>
          <w:noProof/>
        </w:rPr>
        <w:lastRenderedPageBreak/>
        <w:drawing>
          <wp:inline distT="0" distB="0" distL="0" distR="0" wp14:anchorId="3496AB1F" wp14:editId="132F903E">
            <wp:extent cx="3028950" cy="3943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1" w:rsidRDefault="00D20A31" w14:paraId="52E56223" w14:textId="77777777">
      <w:pPr>
        <w:widowControl/>
        <w:spacing w:before="0" w:after="0" w:line="240" w:lineRule="auto"/>
        <w:ind w:right="0"/>
      </w:pPr>
      <w:r>
        <w:br w:type="page"/>
      </w:r>
    </w:p>
    <w:p w:rsidR="00C66ED9" w:rsidP="00C66ED9" w:rsidRDefault="00C66ED9" w14:paraId="5FF6F321" w14:textId="77777777">
      <w:pPr>
        <w:pStyle w:val="Heading1"/>
      </w:pPr>
      <w:bookmarkStart w:name="_Toc17209668" w:id="60"/>
      <w:r>
        <w:lastRenderedPageBreak/>
        <w:t>View Cart (</w:t>
      </w:r>
      <w:r w:rsidR="00500A1B">
        <w:t>TYUC</w:t>
      </w:r>
      <w:r>
        <w:t>005)</w:t>
      </w:r>
      <w:bookmarkEnd w:id="60"/>
    </w:p>
    <w:p w:rsidR="00135941" w:rsidP="00703B64" w:rsidRDefault="00135941" w14:paraId="1EE98BBF" w14:textId="77777777">
      <w:pPr>
        <w:pStyle w:val="Heading2"/>
        <w:numPr>
          <w:ilvl w:val="1"/>
          <w:numId w:val="20"/>
        </w:numPr>
      </w:pPr>
      <w:bookmarkStart w:name="_Toc17209669" w:id="61"/>
      <w:r>
        <w:t>Cart</w:t>
      </w:r>
      <w:bookmarkEnd w:id="61"/>
    </w:p>
    <w:p w:rsidR="00C66ED9" w:rsidP="00C521D6" w:rsidRDefault="00E44335" w14:paraId="1C58AEE3" w14:textId="77777777">
      <w:pPr>
        <w:pStyle w:val="Bodytext"/>
        <w:ind w:left="0"/>
      </w:pPr>
      <w:r w:rsidRPr="00E44335">
        <w:t>Displays the list of items added to the cart</w:t>
      </w:r>
      <w:r w:rsidR="00C66ED9">
        <w:t>.</w:t>
      </w:r>
      <w:r w:rsidR="00C521D6">
        <w:t xml:space="preserve"> This screen is arrived based on the navigation link in the top of the screen from </w:t>
      </w:r>
      <w:r w:rsidR="003C1167">
        <w:rPr>
          <w:rFonts w:ascii="Courier New" w:hAnsi="Courier New" w:cs="Courier New"/>
        </w:rPr>
        <w:t>menu-item</w:t>
      </w:r>
      <w:r w:rsidRPr="00C521D6" w:rsidR="00C521D6">
        <w:rPr>
          <w:rFonts w:ascii="Courier New" w:hAnsi="Courier New" w:cs="Courier New"/>
        </w:rPr>
        <w:t>-list-customer.html</w:t>
      </w:r>
      <w:r w:rsidR="00C521D6">
        <w:t>.</w:t>
      </w:r>
    </w:p>
    <w:p w:rsidRPr="00291118" w:rsidR="00C521D6" w:rsidP="00C521D6" w:rsidRDefault="00C521D6" w14:paraId="383B9F93" w14:textId="0F4089EA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>
        <w:rPr>
          <w:rFonts w:ascii="Courier New" w:hAnsi="Courier New" w:cs="Courier New"/>
        </w:rPr>
        <w:t>cart</w:t>
      </w:r>
      <w:r w:rsidRPr="00291118">
        <w:rPr>
          <w:rFonts w:ascii="Courier New" w:hAnsi="Courier New" w:cs="Courier New"/>
        </w:rPr>
        <w:t>.html</w:t>
      </w:r>
    </w:p>
    <w:p w:rsidR="00FA5B49" w:rsidP="00FA5B49" w:rsidRDefault="00FA5B49" w14:paraId="49BA411B" w14:textId="77777777">
      <w:pPr>
        <w:pStyle w:val="Heading3"/>
      </w:pPr>
      <w:bookmarkStart w:name="_Toc17209670" w:id="62"/>
      <w:r>
        <w:t>Desktop</w:t>
      </w:r>
      <w:bookmarkEnd w:id="62"/>
    </w:p>
    <w:p w:rsidR="00135941" w:rsidP="002F702D" w:rsidRDefault="00752299" w14:paraId="07547A01" w14:textId="75C0FD3A">
      <w:pPr>
        <w:pStyle w:val="Bodytext"/>
        <w:ind w:left="0"/>
      </w:pPr>
      <w:r>
        <w:rPr>
          <w:noProof/>
        </w:rPr>
        <w:drawing>
          <wp:inline distT="0" distB="0" distL="0" distR="0" wp14:anchorId="07BF9BA0" wp14:editId="012EE0B2">
            <wp:extent cx="5733415" cy="21971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49" w:rsidP="00FA5B49" w:rsidRDefault="00FA5B49" w14:paraId="4EDD9564" w14:textId="2B4B8CEC">
      <w:pPr>
        <w:pStyle w:val="Heading3"/>
      </w:pPr>
      <w:bookmarkStart w:name="_Toc17209671" w:id="63"/>
      <w:r>
        <w:t>Tablet</w:t>
      </w:r>
      <w:bookmarkEnd w:id="63"/>
    </w:p>
    <w:p w:rsidRPr="00FA5B49" w:rsidR="00FA5B49" w:rsidP="00FA5B49" w:rsidRDefault="00FA5B49" w14:paraId="06364821" w14:textId="66F41759">
      <w:r>
        <w:rPr>
          <w:noProof/>
        </w:rPr>
        <w:drawing>
          <wp:inline distT="0" distB="0" distL="0" distR="0" wp14:anchorId="3D30937D" wp14:editId="0B96FA4E">
            <wp:extent cx="5572125" cy="2847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49" w:rsidP="00703B64" w:rsidRDefault="00FA5B49" w14:paraId="1E069655" w14:textId="30DDEC1F">
      <w:pPr>
        <w:pStyle w:val="Heading3"/>
        <w:numPr>
          <w:ilvl w:val="2"/>
          <w:numId w:val="32"/>
        </w:numPr>
      </w:pPr>
      <w:bookmarkStart w:name="_Toc17209672" w:id="64"/>
      <w:r>
        <w:lastRenderedPageBreak/>
        <w:t>Mobile</w:t>
      </w:r>
      <w:bookmarkEnd w:id="64"/>
    </w:p>
    <w:p w:rsidRPr="00FA5B49" w:rsidR="00FA5B49" w:rsidP="00FA5B49" w:rsidRDefault="00FA5B49" w14:paraId="4CB82658" w14:textId="29C2675B">
      <w:r>
        <w:rPr>
          <w:noProof/>
        </w:rPr>
        <w:drawing>
          <wp:inline distT="0" distB="0" distL="0" distR="0" wp14:anchorId="2203D58B" wp14:editId="0823F3EA">
            <wp:extent cx="3124200" cy="3790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21D6" w:rsidR="00C521D6" w:rsidP="002F702D" w:rsidRDefault="00C521D6" w14:paraId="6AFA5619" w14:textId="77777777">
      <w:pPr>
        <w:pStyle w:val="Bodytext"/>
        <w:ind w:left="0"/>
        <w:rPr>
          <w:b/>
        </w:rPr>
      </w:pPr>
      <w:r w:rsidRPr="00C521D6">
        <w:rPr>
          <w:b/>
        </w:rPr>
        <w:t>Field Specification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2114"/>
        <w:gridCol w:w="4860"/>
      </w:tblGrid>
      <w:tr w:rsidRPr="001363C4" w:rsidR="00C521D6" w:rsidTr="003F1D47" w14:paraId="7C791149" w14:textId="77777777">
        <w:trPr>
          <w:jc w:val="center"/>
        </w:trPr>
        <w:tc>
          <w:tcPr>
            <w:tcW w:w="1661" w:type="dxa"/>
            <w:shd w:val="clear" w:color="auto" w:fill="F4B083" w:themeFill="accent2" w:themeFillTint="99"/>
          </w:tcPr>
          <w:p w:rsidRPr="001363C4" w:rsidR="00C521D6" w:rsidP="003F1D47" w:rsidRDefault="00C521D6" w14:paraId="3696ADF4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Name</w:t>
            </w:r>
          </w:p>
        </w:tc>
        <w:tc>
          <w:tcPr>
            <w:tcW w:w="2114" w:type="dxa"/>
            <w:shd w:val="clear" w:color="auto" w:fill="F4B083" w:themeFill="accent2" w:themeFillTint="99"/>
          </w:tcPr>
          <w:p w:rsidRPr="001363C4" w:rsidR="00C521D6" w:rsidP="003F1D47" w:rsidRDefault="00C521D6" w14:paraId="52FC847D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 w:rsidRPr="001363C4">
              <w:rPr>
                <w:rFonts w:cs="Arial"/>
                <w:b/>
              </w:rPr>
              <w:t>Field Type</w:t>
            </w:r>
          </w:p>
        </w:tc>
        <w:tc>
          <w:tcPr>
            <w:tcW w:w="4860" w:type="dxa"/>
            <w:shd w:val="clear" w:color="auto" w:fill="F4B083" w:themeFill="accent2" w:themeFillTint="99"/>
          </w:tcPr>
          <w:p w:rsidRPr="001363C4" w:rsidR="00C521D6" w:rsidP="003F1D47" w:rsidRDefault="00C521D6" w14:paraId="653C03CD" w14:textId="77777777">
            <w:pPr>
              <w:spacing w:before="80" w:after="8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Description</w:t>
            </w:r>
          </w:p>
        </w:tc>
      </w:tr>
      <w:tr w:rsidRPr="001363C4" w:rsidR="00C521D6" w:rsidTr="003F1D47" w14:paraId="78BC9A89" w14:textId="77777777">
        <w:trPr>
          <w:jc w:val="center"/>
        </w:trPr>
        <w:tc>
          <w:tcPr>
            <w:tcW w:w="1661" w:type="dxa"/>
          </w:tcPr>
          <w:p w:rsidRPr="001363C4" w:rsidR="00C521D6" w:rsidP="003F1D47" w:rsidRDefault="003C1167" w14:paraId="178F8722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2114" w:type="dxa"/>
          </w:tcPr>
          <w:p w:rsidRPr="001363C4" w:rsidR="00C521D6" w:rsidP="003F1D47" w:rsidRDefault="00C521D6" w14:paraId="790BEDA8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860" w:type="dxa"/>
          </w:tcPr>
          <w:p w:rsidRPr="001363C4" w:rsidR="00C521D6" w:rsidP="003F1D47" w:rsidRDefault="00C521D6" w14:paraId="6692FF8B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Displays the title of the </w:t>
            </w:r>
            <w:r w:rsidR="003C1167">
              <w:rPr>
                <w:rFonts w:cs="Arial"/>
              </w:rPr>
              <w:t>menu item</w:t>
            </w:r>
          </w:p>
        </w:tc>
      </w:tr>
      <w:tr w:rsidRPr="001363C4" w:rsidR="00C521D6" w:rsidTr="003F1D47" w14:paraId="5E1351F4" w14:textId="77777777">
        <w:trPr>
          <w:jc w:val="center"/>
        </w:trPr>
        <w:tc>
          <w:tcPr>
            <w:tcW w:w="1661" w:type="dxa"/>
          </w:tcPr>
          <w:p w:rsidRPr="001363C4" w:rsidR="00C521D6" w:rsidP="003F1D47" w:rsidRDefault="00C521D6" w14:paraId="01D67140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Free Delivery</w:t>
            </w:r>
          </w:p>
        </w:tc>
        <w:tc>
          <w:tcPr>
            <w:tcW w:w="2114" w:type="dxa"/>
          </w:tcPr>
          <w:p w:rsidRPr="001363C4" w:rsidR="00C521D6" w:rsidP="003F1D47" w:rsidRDefault="00C521D6" w14:paraId="3C6ACF6B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860" w:type="dxa"/>
          </w:tcPr>
          <w:p w:rsidRPr="001363C4" w:rsidR="00C521D6" w:rsidP="003F1D47" w:rsidRDefault="00C521D6" w14:paraId="14942226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‘Yes’ or ‘No’ based the respective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delivery status</w:t>
            </w:r>
          </w:p>
        </w:tc>
      </w:tr>
      <w:tr w:rsidRPr="001363C4" w:rsidR="00C521D6" w:rsidTr="003F1D47" w14:paraId="60E96AB2" w14:textId="77777777">
        <w:trPr>
          <w:jc w:val="center"/>
        </w:trPr>
        <w:tc>
          <w:tcPr>
            <w:tcW w:w="1661" w:type="dxa"/>
          </w:tcPr>
          <w:p w:rsidRPr="001363C4" w:rsidR="00C521D6" w:rsidP="003F1D47" w:rsidRDefault="00C521D6" w14:paraId="51F77120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Price</w:t>
            </w:r>
          </w:p>
        </w:tc>
        <w:tc>
          <w:tcPr>
            <w:tcW w:w="2114" w:type="dxa"/>
          </w:tcPr>
          <w:p w:rsidRPr="001363C4" w:rsidR="00C521D6" w:rsidP="003F1D47" w:rsidRDefault="00C521D6" w14:paraId="2EB5C81D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Label</w:t>
            </w:r>
          </w:p>
        </w:tc>
        <w:tc>
          <w:tcPr>
            <w:tcW w:w="4860" w:type="dxa"/>
          </w:tcPr>
          <w:p w:rsidRPr="001363C4" w:rsidR="00C521D6" w:rsidP="003F1D47" w:rsidRDefault="00C521D6" w14:paraId="65BD011A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the price of the </w:t>
            </w:r>
            <w:r w:rsidR="003C1167">
              <w:rPr>
                <w:rFonts w:cs="Arial"/>
              </w:rPr>
              <w:t>menu item</w:t>
            </w:r>
            <w:r>
              <w:rPr>
                <w:rFonts w:cs="Arial"/>
              </w:rPr>
              <w:t xml:space="preserve"> in currency format with two decimal places. Should include the currency symbol as well.</w:t>
            </w:r>
          </w:p>
        </w:tc>
      </w:tr>
      <w:tr w:rsidRPr="001363C4" w:rsidR="00C521D6" w:rsidTr="003F1D47" w14:paraId="6CA95485" w14:textId="77777777">
        <w:trPr>
          <w:jc w:val="center"/>
        </w:trPr>
        <w:tc>
          <w:tcPr>
            <w:tcW w:w="1661" w:type="dxa"/>
          </w:tcPr>
          <w:p w:rsidR="00C521D6" w:rsidP="003F1D47" w:rsidRDefault="00C521D6" w14:paraId="2F279753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Delete</w:t>
            </w:r>
          </w:p>
        </w:tc>
        <w:tc>
          <w:tcPr>
            <w:tcW w:w="2114" w:type="dxa"/>
          </w:tcPr>
          <w:p w:rsidR="00C521D6" w:rsidP="003F1D47" w:rsidRDefault="00C521D6" w14:paraId="14D23771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>Link</w:t>
            </w:r>
          </w:p>
        </w:tc>
        <w:tc>
          <w:tcPr>
            <w:tcW w:w="4860" w:type="dxa"/>
          </w:tcPr>
          <w:p w:rsidR="00C521D6" w:rsidP="003F1D47" w:rsidRDefault="00C521D6" w14:paraId="79FDAB45" w14:textId="77777777">
            <w:pPr>
              <w:spacing w:before="80" w:after="80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Display ‘Delete’ link, which displays the same page with notification message that the item </w:t>
            </w:r>
            <w:proofErr w:type="gramStart"/>
            <w:r>
              <w:rPr>
                <w:rFonts w:cs="Arial"/>
              </w:rPr>
              <w:t>is deleted</w:t>
            </w:r>
            <w:proofErr w:type="gramEnd"/>
            <w:r>
              <w:rPr>
                <w:rFonts w:cs="Arial"/>
              </w:rPr>
              <w:t xml:space="preserve"> from the Cart successfully.</w:t>
            </w:r>
          </w:p>
        </w:tc>
      </w:tr>
    </w:tbl>
    <w:p w:rsidR="00D20A31" w:rsidP="00B9055D" w:rsidRDefault="00D20A31" w14:paraId="07459315" w14:textId="77777777">
      <w:pPr>
        <w:pStyle w:val="Bodytext"/>
        <w:rPr>
          <w:b/>
        </w:rPr>
      </w:pPr>
    </w:p>
    <w:p w:rsidR="00C521D6" w:rsidP="00703B64" w:rsidRDefault="00C521D6" w14:paraId="6EE46A49" w14:textId="77777777">
      <w:pPr>
        <w:pStyle w:val="Heading2"/>
        <w:numPr>
          <w:ilvl w:val="1"/>
          <w:numId w:val="21"/>
        </w:numPr>
      </w:pPr>
      <w:bookmarkStart w:name="_Toc17209673" w:id="65"/>
      <w:r>
        <w:t>Cart Empty</w:t>
      </w:r>
      <w:bookmarkEnd w:id="65"/>
    </w:p>
    <w:p w:rsidR="00C521D6" w:rsidP="00C521D6" w:rsidRDefault="00E44335" w14:paraId="7C62DF09" w14:textId="77777777">
      <w:pPr>
        <w:pStyle w:val="Bodytext"/>
        <w:ind w:left="0"/>
      </w:pPr>
      <w:r w:rsidRPr="00E44335">
        <w:t>Displays the view when there are no items in the cart</w:t>
      </w:r>
      <w:r w:rsidR="00C521D6">
        <w:t>.</w:t>
      </w:r>
      <w:r w:rsidR="00FF03EB">
        <w:t xml:space="preserve"> The </w:t>
      </w:r>
      <w:r w:rsidR="003C1167">
        <w:t>Menu Item</w:t>
      </w:r>
      <w:r w:rsidR="00FF03EB">
        <w:t xml:space="preserve"> List link in the message should point to </w:t>
      </w:r>
      <w:r w:rsidR="003C1167">
        <w:rPr>
          <w:rFonts w:ascii="Courier New" w:hAnsi="Courier New" w:cs="Courier New"/>
        </w:rPr>
        <w:t>menu-item</w:t>
      </w:r>
      <w:r w:rsidRPr="00FF03EB" w:rsidR="00FF03EB">
        <w:rPr>
          <w:rFonts w:ascii="Courier New" w:hAnsi="Courier New" w:cs="Courier New"/>
        </w:rPr>
        <w:t>-list-customer.html</w:t>
      </w:r>
      <w:r w:rsidR="00FF03EB">
        <w:t>.</w:t>
      </w:r>
    </w:p>
    <w:p w:rsidRPr="00291118" w:rsidR="00C521D6" w:rsidP="00C521D6" w:rsidRDefault="00C521D6" w14:paraId="0B9C53B9" w14:textId="49D5024F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>
        <w:rPr>
          <w:rFonts w:ascii="Courier New" w:hAnsi="Courier New" w:cs="Courier New"/>
        </w:rPr>
        <w:t>cart-empty</w:t>
      </w:r>
      <w:r w:rsidRPr="00291118">
        <w:rPr>
          <w:rFonts w:ascii="Courier New" w:hAnsi="Courier New" w:cs="Courier New"/>
        </w:rPr>
        <w:t>.html</w:t>
      </w:r>
    </w:p>
    <w:p w:rsidR="00C521D6" w:rsidP="00C521D6" w:rsidRDefault="00752299" w14:paraId="6537F28F" w14:textId="7847AA76">
      <w:pPr>
        <w:pStyle w:val="Bodytext"/>
        <w:ind w:left="0"/>
      </w:pPr>
      <w:r>
        <w:rPr>
          <w:noProof/>
        </w:rPr>
        <w:lastRenderedPageBreak/>
        <w:drawing>
          <wp:inline distT="0" distB="0" distL="0" distR="0" wp14:anchorId="70635784" wp14:editId="5FE205DC">
            <wp:extent cx="5733415" cy="1457325"/>
            <wp:effectExtent l="0" t="0" r="63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1" w:rsidRDefault="00D20A31" w14:paraId="70DF9E56" w14:textId="77777777">
      <w:pPr>
        <w:widowControl/>
        <w:spacing w:before="0" w:after="0" w:line="240" w:lineRule="auto"/>
        <w:ind w:right="0"/>
      </w:pPr>
      <w:r>
        <w:br w:type="page"/>
      </w:r>
    </w:p>
    <w:p w:rsidR="00C521D6" w:rsidP="00C521D6" w:rsidRDefault="00C521D6" w14:paraId="46780696" w14:textId="1FB71086">
      <w:pPr>
        <w:pStyle w:val="Heading1"/>
      </w:pPr>
      <w:bookmarkStart w:name="_Toc17209674" w:id="66"/>
      <w:r>
        <w:lastRenderedPageBreak/>
        <w:t>Remove item from Cart (</w:t>
      </w:r>
      <w:r w:rsidR="00500A1B">
        <w:t>TYUC</w:t>
      </w:r>
      <w:r w:rsidR="0096697C">
        <w:t>006</w:t>
      </w:r>
      <w:r>
        <w:t>)</w:t>
      </w:r>
      <w:bookmarkEnd w:id="66"/>
    </w:p>
    <w:p w:rsidR="00C521D6" w:rsidP="00703B64" w:rsidRDefault="00C521D6" w14:paraId="06011927" w14:textId="77777777">
      <w:pPr>
        <w:pStyle w:val="Heading2"/>
        <w:numPr>
          <w:ilvl w:val="1"/>
          <w:numId w:val="20"/>
        </w:numPr>
      </w:pPr>
      <w:bookmarkStart w:name="_Toc17209675" w:id="67"/>
      <w:r>
        <w:t>R</w:t>
      </w:r>
      <w:r w:rsidR="00B3654D">
        <w:t>emove Cart</w:t>
      </w:r>
      <w:bookmarkEnd w:id="67"/>
    </w:p>
    <w:p w:rsidR="00C521D6" w:rsidP="00C521D6" w:rsidRDefault="00C521D6" w14:paraId="24FD617F" w14:textId="77777777">
      <w:pPr>
        <w:pStyle w:val="Bodytext"/>
        <w:ind w:left="0"/>
      </w:pPr>
      <w:r>
        <w:t xml:space="preserve">When Customer click ‘Delete’ link in </w:t>
      </w:r>
      <w:r w:rsidRPr="00C521D6">
        <w:rPr>
          <w:rFonts w:ascii="Courier New" w:hAnsi="Courier New" w:cs="Courier New"/>
        </w:rPr>
        <w:t>cart.html</w:t>
      </w:r>
      <w:r>
        <w:t xml:space="preserve">, </w:t>
      </w:r>
      <w:r w:rsidR="00E44335">
        <w:t>this</w:t>
      </w:r>
      <w:r>
        <w:t xml:space="preserve"> page </w:t>
      </w:r>
      <w:proofErr w:type="gramStart"/>
      <w:r>
        <w:t>is displayed</w:t>
      </w:r>
      <w:proofErr w:type="gramEnd"/>
      <w:r>
        <w:t xml:space="preserve"> with the message that the item had been removed from the Cart successfully.</w:t>
      </w:r>
    </w:p>
    <w:p w:rsidRPr="00C521D6" w:rsidR="00B9055D" w:rsidP="00C521D6" w:rsidRDefault="00C521D6" w14:paraId="11B694EC" w14:textId="119822E5">
      <w:pPr>
        <w:pStyle w:val="Bodytext"/>
        <w:ind w:left="0"/>
        <w:rPr>
          <w:rFonts w:ascii="Courier New" w:hAnsi="Courier New" w:cs="Courier New"/>
        </w:rPr>
      </w:pPr>
      <w:proofErr w:type="gramStart"/>
      <w:r w:rsidRPr="00291118">
        <w:rPr>
          <w:rFonts w:ascii="Courier New" w:hAnsi="Courier New" w:cs="Courier New"/>
        </w:rPr>
        <w:t>File:</w:t>
      </w:r>
      <w:proofErr w:type="gramEnd"/>
      <w:r w:rsidRPr="00291118">
        <w:rPr>
          <w:rFonts w:ascii="Courier New" w:hAnsi="Courier New" w:cs="Courier New"/>
        </w:rPr>
        <w:t xml:space="preserve"> </w:t>
      </w:r>
      <w:proofErr w:type="spellStart"/>
      <w:r w:rsidR="001C478C">
        <w:rPr>
          <w:rFonts w:ascii="Courier New" w:hAnsi="Courier New" w:cs="Courier New"/>
        </w:rPr>
        <w:t>truyum</w:t>
      </w:r>
      <w:proofErr w:type="spellEnd"/>
      <w:r w:rsidR="001C478C">
        <w:rPr>
          <w:rFonts w:ascii="Courier New" w:hAnsi="Courier New" w:cs="Courier New"/>
        </w:rPr>
        <w:t>-</w:t>
      </w:r>
      <w:proofErr w:type="spellStart"/>
      <w:r w:rsidR="001C478C">
        <w:rPr>
          <w:rFonts w:ascii="Courier New" w:hAnsi="Courier New" w:cs="Courier New"/>
        </w:rPr>
        <w:t>ui</w:t>
      </w:r>
      <w:proofErr w:type="spellEnd"/>
      <w:r w:rsidR="001C478C">
        <w:rPr>
          <w:rFonts w:ascii="Courier New" w:hAnsi="Courier New" w:cs="Courier New"/>
        </w:rPr>
        <w:t>-template/</w:t>
      </w:r>
      <w:r>
        <w:rPr>
          <w:rFonts w:ascii="Courier New" w:hAnsi="Courier New" w:cs="Courier New"/>
        </w:rPr>
        <w:t>cart-notification</w:t>
      </w:r>
      <w:r w:rsidRPr="00291118">
        <w:rPr>
          <w:rFonts w:ascii="Courier New" w:hAnsi="Courier New" w:cs="Courier New"/>
        </w:rPr>
        <w:t>.html</w:t>
      </w:r>
    </w:p>
    <w:p w:rsidR="00503881" w:rsidP="00051119" w:rsidRDefault="00752299" w14:paraId="44E871BC" w14:textId="71CE8805">
      <w:pPr>
        <w:rPr>
          <w:rFonts w:ascii="Segoe UI" w:hAnsi="Segoe UI" w:cs="Segoe UI"/>
          <w:noProof/>
        </w:rPr>
      </w:pPr>
      <w:r>
        <w:rPr>
          <w:noProof/>
        </w:rPr>
        <w:drawing>
          <wp:inline distT="0" distB="0" distL="0" distR="0" wp14:anchorId="1B4519DC" wp14:editId="53DD9D72">
            <wp:extent cx="5733415" cy="211963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C4" w:rsidP="00051119" w:rsidRDefault="001363C4" w14:paraId="435AFDBF" w14:textId="08036170">
      <w:pPr>
        <w:rPr>
          <w:rFonts w:ascii="Segoe UI" w:hAnsi="Segoe UI" w:cs="Segoe UI"/>
          <w:noProof/>
        </w:rPr>
      </w:pPr>
    </w:p>
    <w:p w:rsidR="0096697C" w:rsidP="0096697C" w:rsidRDefault="0096697C" w14:paraId="3DFF0A65" w14:textId="77777777">
      <w:pPr>
        <w:pStyle w:val="Heading1"/>
      </w:pPr>
      <w:bookmarkStart w:name="_Toc17209676" w:id="68"/>
      <w:r>
        <w:t>Signup (TYUS006)</w:t>
      </w:r>
      <w:bookmarkEnd w:id="68"/>
    </w:p>
    <w:p w:rsidR="0096697C" w:rsidP="00703B64" w:rsidRDefault="0096697C" w14:paraId="7C3E8D85" w14:textId="77777777">
      <w:pPr>
        <w:pStyle w:val="Heading2"/>
        <w:numPr>
          <w:ilvl w:val="1"/>
          <w:numId w:val="20"/>
        </w:numPr>
      </w:pPr>
      <w:bookmarkStart w:name="_Toc17209677" w:id="69"/>
      <w:r>
        <w:t>Signup</w:t>
      </w:r>
      <w:bookmarkEnd w:id="69"/>
    </w:p>
    <w:p w:rsidR="0096697C" w:rsidP="0096697C" w:rsidRDefault="0096697C" w14:paraId="06C81670" w14:textId="77777777">
      <w:r>
        <w:t xml:space="preserve">Customer signup into </w:t>
      </w:r>
      <w:proofErr w:type="spellStart"/>
      <w:r>
        <w:t>truYum</w:t>
      </w:r>
      <w:proofErr w:type="spellEnd"/>
      <w:r>
        <w:t xml:space="preserve"> application using this option.</w:t>
      </w:r>
    </w:p>
    <w:p w:rsidR="0096697C" w:rsidP="0096697C" w:rsidRDefault="0096697C" w14:paraId="4511888D" w14:textId="77777777">
      <w:pPr>
        <w:pStyle w:val="Heading3"/>
      </w:pPr>
      <w:bookmarkStart w:name="_Toc17209678" w:id="70"/>
      <w:r>
        <w:t>Desktop</w:t>
      </w:r>
      <w:bookmarkEnd w:id="70"/>
    </w:p>
    <w:p w:rsidRPr="002825B3" w:rsidR="0096697C" w:rsidP="0096697C" w:rsidRDefault="0096697C" w14:paraId="4CB05619" w14:textId="77777777">
      <w:r>
        <w:rPr>
          <w:noProof/>
        </w:rPr>
        <w:drawing>
          <wp:inline distT="0" distB="0" distL="0" distR="0" wp14:anchorId="5D2F13DF" wp14:editId="721A43FA">
            <wp:extent cx="5733415" cy="2237105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7C" w:rsidP="00703B64" w:rsidRDefault="0096697C" w14:paraId="23E3E4DC" w14:textId="77777777">
      <w:pPr>
        <w:pStyle w:val="Heading3"/>
        <w:numPr>
          <w:ilvl w:val="2"/>
          <w:numId w:val="34"/>
        </w:numPr>
      </w:pPr>
      <w:bookmarkStart w:name="_Toc17209679" w:id="71"/>
      <w:r>
        <w:lastRenderedPageBreak/>
        <w:t>Tablet</w:t>
      </w:r>
      <w:bookmarkEnd w:id="71"/>
    </w:p>
    <w:p w:rsidR="0096697C" w:rsidP="0096697C" w:rsidRDefault="0096697C" w14:paraId="78CF9559" w14:textId="77777777">
      <w:r>
        <w:rPr>
          <w:noProof/>
        </w:rPr>
        <w:drawing>
          <wp:inline distT="0" distB="0" distL="0" distR="0" wp14:anchorId="74AEB239" wp14:editId="6CF81DD4">
            <wp:extent cx="5733415" cy="4011930"/>
            <wp:effectExtent l="0" t="0" r="63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7C" w:rsidP="00703B64" w:rsidRDefault="0096697C" w14:paraId="4EA177D5" w14:textId="77777777">
      <w:pPr>
        <w:pStyle w:val="Heading3"/>
        <w:numPr>
          <w:ilvl w:val="2"/>
          <w:numId w:val="35"/>
        </w:numPr>
      </w:pPr>
      <w:bookmarkStart w:name="_Toc17209680" w:id="72"/>
      <w:r>
        <w:lastRenderedPageBreak/>
        <w:t>Mobile</w:t>
      </w:r>
      <w:bookmarkEnd w:id="72"/>
    </w:p>
    <w:p w:rsidRPr="002825B3" w:rsidR="0096697C" w:rsidP="0096697C" w:rsidRDefault="0096697C" w14:paraId="237F1400" w14:textId="77777777">
      <w:r>
        <w:rPr>
          <w:noProof/>
        </w:rPr>
        <w:drawing>
          <wp:inline distT="0" distB="0" distL="0" distR="0" wp14:anchorId="059D483A" wp14:editId="7DE8966F">
            <wp:extent cx="3143250" cy="5553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3" w:rsidP="002825B3" w:rsidRDefault="002825B3" w14:paraId="1D543F5F" w14:textId="0058285E">
      <w:pPr>
        <w:pStyle w:val="Heading1"/>
      </w:pPr>
      <w:bookmarkStart w:name="_Toc17209681" w:id="73"/>
      <w:r>
        <w:t>Login (TYUS007)</w:t>
      </w:r>
      <w:bookmarkEnd w:id="73"/>
    </w:p>
    <w:p w:rsidR="002825B3" w:rsidP="00703B64" w:rsidRDefault="002825B3" w14:paraId="4498F81E" w14:textId="0BCE33D3">
      <w:pPr>
        <w:pStyle w:val="Heading2"/>
        <w:numPr>
          <w:ilvl w:val="1"/>
          <w:numId w:val="20"/>
        </w:numPr>
      </w:pPr>
      <w:bookmarkStart w:name="_Toc17209682" w:id="74"/>
      <w:r>
        <w:t>Login</w:t>
      </w:r>
      <w:bookmarkEnd w:id="74"/>
    </w:p>
    <w:p w:rsidR="002825B3" w:rsidP="00051119" w:rsidRDefault="002825B3" w14:paraId="04BDB9FE" w14:textId="59AEC9FD">
      <w:pPr>
        <w:rPr>
          <w:rFonts w:cs="Arial"/>
          <w:noProof/>
        </w:rPr>
      </w:pPr>
      <w:r w:rsidRPr="002825B3">
        <w:rPr>
          <w:rFonts w:cs="Arial"/>
          <w:noProof/>
        </w:rPr>
        <w:t xml:space="preserve">This screen will </w:t>
      </w:r>
      <w:r>
        <w:rPr>
          <w:rFonts w:cs="Arial"/>
          <w:noProof/>
        </w:rPr>
        <w:t>be used by admin and customer to login.</w:t>
      </w:r>
    </w:p>
    <w:p w:rsidR="002825B3" w:rsidP="002825B3" w:rsidRDefault="002825B3" w14:paraId="272ADA8A" w14:textId="77777777">
      <w:pPr>
        <w:pStyle w:val="Heading3"/>
      </w:pPr>
      <w:bookmarkStart w:name="_Toc17209683" w:id="75"/>
      <w:r>
        <w:lastRenderedPageBreak/>
        <w:t>Desktop</w:t>
      </w:r>
      <w:bookmarkEnd w:id="75"/>
    </w:p>
    <w:p w:rsidRPr="002825B3" w:rsidR="002825B3" w:rsidP="00051119" w:rsidRDefault="002825B3" w14:paraId="2187D62A" w14:textId="5AADEB7C">
      <w:pPr>
        <w:rPr>
          <w:rFonts w:cs="Arial"/>
          <w:noProof/>
        </w:rPr>
      </w:pPr>
      <w:r>
        <w:rPr>
          <w:noProof/>
        </w:rPr>
        <w:drawing>
          <wp:inline distT="0" distB="0" distL="0" distR="0" wp14:anchorId="5D2FD108" wp14:editId="7C750FAB">
            <wp:extent cx="5733415" cy="254127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3" w:rsidP="002825B3" w:rsidRDefault="002825B3" w14:paraId="2791FE1D" w14:textId="003B76A9">
      <w:pPr>
        <w:pStyle w:val="Heading3"/>
      </w:pPr>
      <w:bookmarkStart w:name="_Toc17209684" w:id="76"/>
      <w:bookmarkEnd w:id="21"/>
      <w:bookmarkEnd w:id="22"/>
      <w:r>
        <w:t>Tablet</w:t>
      </w:r>
      <w:bookmarkEnd w:id="76"/>
    </w:p>
    <w:p w:rsidRPr="002825B3" w:rsidR="002825B3" w:rsidP="002825B3" w:rsidRDefault="002825B3" w14:paraId="0443E58C" w14:textId="4EE3E1A0">
      <w:r>
        <w:rPr>
          <w:noProof/>
        </w:rPr>
        <w:drawing>
          <wp:inline distT="0" distB="0" distL="0" distR="0" wp14:anchorId="17539E14" wp14:editId="7DE42EC4">
            <wp:extent cx="5553075" cy="3276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3" w:rsidP="002825B3" w:rsidRDefault="002825B3" w14:paraId="3471E557" w14:textId="10E9BCCD">
      <w:pPr>
        <w:pStyle w:val="Heading3"/>
      </w:pPr>
      <w:bookmarkStart w:name="_Toc17209685" w:id="77"/>
      <w:r>
        <w:lastRenderedPageBreak/>
        <w:t>Mobile</w:t>
      </w:r>
      <w:bookmarkEnd w:id="77"/>
    </w:p>
    <w:p w:rsidRPr="002825B3" w:rsidR="002825B3" w:rsidP="002825B3" w:rsidRDefault="002825B3" w14:paraId="71FCC31C" w14:textId="3EA544C4">
      <w:r>
        <w:rPr>
          <w:noProof/>
        </w:rPr>
        <w:drawing>
          <wp:inline distT="0" distB="0" distL="0" distR="0" wp14:anchorId="654BDE0E" wp14:editId="2A92AA89">
            <wp:extent cx="2390775" cy="33242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3" w:rsidP="00703B64" w:rsidRDefault="002825B3" w14:paraId="21E7827B" w14:textId="66EE4F84">
      <w:pPr>
        <w:pStyle w:val="Heading3"/>
        <w:numPr>
          <w:ilvl w:val="2"/>
          <w:numId w:val="33"/>
        </w:numPr>
      </w:pPr>
      <w:bookmarkStart w:name="_Toc17209686" w:id="78"/>
      <w:r>
        <w:t>Validations</w:t>
      </w:r>
      <w:bookmarkEnd w:id="78"/>
      <w:r w:rsidR="004D0860">
        <w:t xml:space="preserve"> (TYUS005)</w:t>
      </w:r>
    </w:p>
    <w:p w:rsidRPr="004D0860" w:rsidR="004D0860" w:rsidP="004D0860" w:rsidRDefault="004D0860" w14:paraId="5F6D60B4" w14:textId="6BAC8883">
      <w:r>
        <w:t xml:space="preserve">The message “Please login before adding an item to Cart” </w:t>
      </w:r>
      <w:proofErr w:type="gramStart"/>
      <w:r>
        <w:t>should be displayed</w:t>
      </w:r>
      <w:proofErr w:type="gramEnd"/>
      <w:r>
        <w:t xml:space="preserve"> when </w:t>
      </w:r>
      <w:r w:rsidR="00B67C7D">
        <w:t>“Add to Cart” button is clicked without login.</w:t>
      </w:r>
    </w:p>
    <w:p w:rsidRPr="002825B3" w:rsidR="002825B3" w:rsidP="002825B3" w:rsidRDefault="002825B3" w14:paraId="463C4930" w14:textId="7BDCF478">
      <w:r>
        <w:rPr>
          <w:noProof/>
        </w:rPr>
        <w:lastRenderedPageBreak/>
        <w:drawing>
          <wp:inline distT="0" distB="0" distL="0" distR="0" wp14:anchorId="669BAB7C" wp14:editId="7D0E92AE">
            <wp:extent cx="3133725" cy="5476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7C" w:rsidP="0096697C" w:rsidRDefault="0096697C" w14:paraId="46A0BAE3" w14:textId="649B6D07">
      <w:pPr>
        <w:pStyle w:val="Heading1"/>
      </w:pPr>
      <w:bookmarkStart w:name="_Toc17209687" w:id="79"/>
      <w:r>
        <w:t>Logout (TYUS008)</w:t>
      </w:r>
      <w:bookmarkEnd w:id="79"/>
    </w:p>
    <w:p w:rsidRPr="0096697C" w:rsidR="0096697C" w:rsidP="0096697C" w:rsidRDefault="0096697C" w14:paraId="39B299E9" w14:textId="3480CE31">
      <w:r>
        <w:t xml:space="preserve">Clicking on the logout link should display </w:t>
      </w:r>
      <w:r w:rsidRPr="0096697C">
        <w:rPr>
          <w:rFonts w:ascii="Courier New" w:hAnsi="Courier New" w:cs="Courier New"/>
        </w:rPr>
        <w:t>menu-item-list.html</w:t>
      </w:r>
      <w:r>
        <w:t>.</w:t>
      </w:r>
    </w:p>
    <w:p w:rsidR="005670B6" w:rsidP="00DC7AAF" w:rsidRDefault="001363C4" w14:paraId="52644551" w14:textId="77777777">
      <w:pPr>
        <w:pStyle w:val="Heading1"/>
      </w:pPr>
      <w:bookmarkStart w:name="_Toc17209688" w:id="80"/>
      <w:r>
        <w:t>Standards and Guidelines</w:t>
      </w:r>
      <w:bookmarkEnd w:id="80"/>
    </w:p>
    <w:p w:rsidR="005670B6" w:rsidP="00DC7AAF" w:rsidRDefault="001363C4" w14:paraId="5E57D21B" w14:textId="77777777">
      <w:pPr>
        <w:pStyle w:val="Heading2"/>
      </w:pPr>
      <w:bookmarkStart w:name="_Toc17209689" w:id="81"/>
      <w:r>
        <w:t>HTML</w:t>
      </w:r>
      <w:bookmarkEnd w:id="81"/>
    </w:p>
    <w:p w:rsidR="00204963" w:rsidP="00703B64" w:rsidRDefault="00204963" w14:paraId="7E8ADD3D" w14:textId="7777777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Place all HTML files under </w:t>
      </w:r>
      <w:proofErr w:type="spellStart"/>
      <w:r w:rsidRPr="00204963">
        <w:rPr>
          <w:rFonts w:ascii="Consolas" w:hAnsi="Consolas" w:cs="Arial"/>
          <w:color w:val="212529"/>
        </w:rPr>
        <w:t>WebContent</w:t>
      </w:r>
      <w:proofErr w:type="spellEnd"/>
      <w:r>
        <w:rPr>
          <w:rFonts w:cs="Arial"/>
          <w:color w:val="212529"/>
        </w:rPr>
        <w:t xml:space="preserve"> folder.</w:t>
      </w:r>
    </w:p>
    <w:p w:rsidRPr="00FE4BEC" w:rsidR="001363C4" w:rsidP="00703B64" w:rsidRDefault="001363C4" w14:paraId="5FD63F6B" w14:textId="7777777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080" w:right="0"/>
        <w:rPr>
          <w:rFonts w:cs="Arial"/>
          <w:color w:val="212529"/>
        </w:rPr>
      </w:pPr>
      <w:r w:rsidRPr="00FE4BEC">
        <w:rPr>
          <w:rFonts w:cs="Arial"/>
          <w:color w:val="212529"/>
        </w:rPr>
        <w:t xml:space="preserve">HTML5 semantic tags </w:t>
      </w:r>
      <w:r w:rsidRPr="001363C4">
        <w:rPr>
          <w:rFonts w:cs="Arial"/>
          <w:color w:val="212529"/>
        </w:rPr>
        <w:t>has to</w:t>
      </w:r>
      <w:r w:rsidRPr="00FE4BEC">
        <w:rPr>
          <w:rFonts w:cs="Arial"/>
          <w:color w:val="212529"/>
        </w:rPr>
        <w:t xml:space="preserve"> </w:t>
      </w:r>
      <w:proofErr w:type="gramStart"/>
      <w:r w:rsidRPr="00FE4BEC">
        <w:rPr>
          <w:rFonts w:cs="Arial"/>
          <w:color w:val="212529"/>
        </w:rPr>
        <w:t>be used</w:t>
      </w:r>
      <w:proofErr w:type="gramEnd"/>
      <w:r w:rsidRPr="00FE4BEC">
        <w:rPr>
          <w:rFonts w:cs="Arial"/>
          <w:color w:val="212529"/>
        </w:rPr>
        <w:t xml:space="preserve"> wherever applicable. Avoid using div t</w:t>
      </w:r>
      <w:r w:rsidRPr="001363C4">
        <w:rPr>
          <w:rFonts w:cs="Arial"/>
          <w:color w:val="212529"/>
        </w:rPr>
        <w:t>ags for header, footer, article and navigation bar</w:t>
      </w:r>
      <w:r w:rsidRPr="00FE4BEC">
        <w:rPr>
          <w:rFonts w:cs="Arial"/>
          <w:color w:val="212529"/>
        </w:rPr>
        <w:t>.</w:t>
      </w:r>
    </w:p>
    <w:p w:rsidRPr="00FE4BEC" w:rsidR="001363C4" w:rsidP="00703B64" w:rsidRDefault="001363C4" w14:paraId="297583E3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FE4BEC">
        <w:rPr>
          <w:rFonts w:cs="Arial"/>
          <w:color w:val="212529"/>
        </w:rPr>
        <w:lastRenderedPageBreak/>
        <w:t>Doc</w:t>
      </w:r>
      <w:r w:rsidRPr="001363C4">
        <w:rPr>
          <w:rFonts w:cs="Arial"/>
          <w:color w:val="212529"/>
        </w:rPr>
        <w:t>ument T</w:t>
      </w:r>
      <w:r w:rsidRPr="00FE4BEC">
        <w:rPr>
          <w:rFonts w:cs="Arial"/>
          <w:color w:val="212529"/>
        </w:rPr>
        <w:t>ype should be defined as</w:t>
      </w:r>
    </w:p>
    <w:p w:rsidRPr="001363C4" w:rsidR="001363C4" w:rsidP="001363C4" w:rsidRDefault="001363C4" w14:paraId="113903F9" w14:textId="7777777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eastAsia="Times New Roman" w:cs="Arial"/>
          <w:color w:val="212529"/>
          <w:sz w:val="20"/>
          <w:szCs w:val="20"/>
        </w:rPr>
      </w:pPr>
      <w:proofErr w:type="gramStart"/>
      <w:r w:rsidRPr="001363C4">
        <w:rPr>
          <w:rFonts w:ascii="Consolas" w:hAnsi="Consolas" w:eastAsia="Times New Roman" w:cs="Arial"/>
          <w:color w:val="212529"/>
          <w:sz w:val="20"/>
          <w:szCs w:val="20"/>
        </w:rPr>
        <w:t>&lt;!DOCTYPE</w:t>
      </w:r>
      <w:proofErr w:type="gramEnd"/>
      <w:r w:rsidRPr="001363C4">
        <w:rPr>
          <w:rFonts w:ascii="Consolas" w:hAnsi="Consolas" w:eastAsia="Times New Roman" w:cs="Arial"/>
          <w:color w:val="212529"/>
          <w:sz w:val="20"/>
          <w:szCs w:val="20"/>
        </w:rPr>
        <w:t xml:space="preserve"> html&gt;</w:t>
      </w:r>
    </w:p>
    <w:p w:rsidRPr="00FE4BEC" w:rsidR="001363C4" w:rsidP="00703B64" w:rsidRDefault="001363C4" w14:paraId="5FA87688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FE4BEC">
        <w:rPr>
          <w:rFonts w:cs="Arial"/>
          <w:color w:val="212529"/>
        </w:rPr>
        <w:t>Form fields must always include a &lt;label&gt; element with a "for" attribute matching the "id".</w:t>
      </w:r>
    </w:p>
    <w:p w:rsidRPr="001363C4" w:rsidR="001363C4" w:rsidP="001363C4" w:rsidRDefault="001363C4" w14:paraId="397D3071" w14:textId="7777777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eastAsia="Times New Roman" w:cs="Arial"/>
          <w:color w:val="212529"/>
          <w:sz w:val="20"/>
          <w:szCs w:val="20"/>
        </w:rPr>
      </w:pPr>
      <w:r w:rsidRPr="001363C4">
        <w:rPr>
          <w:rFonts w:ascii="Consolas" w:hAnsi="Consolas" w:eastAsia="Times New Roman" w:cs="Arial"/>
          <w:color w:val="212529"/>
          <w:sz w:val="20"/>
          <w:szCs w:val="20"/>
        </w:rPr>
        <w:t>&lt;label for="field-email"&gt;email&lt;/label&gt;</w:t>
      </w:r>
    </w:p>
    <w:p w:rsidRPr="001363C4" w:rsidR="001363C4" w:rsidP="001363C4" w:rsidRDefault="001363C4" w14:paraId="37A5AB18" w14:textId="7777777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eastAsia="Times New Roman" w:cs="Arial"/>
          <w:color w:val="212529"/>
          <w:sz w:val="20"/>
          <w:szCs w:val="20"/>
        </w:rPr>
      </w:pPr>
      <w:r w:rsidRPr="001363C4">
        <w:rPr>
          <w:rFonts w:ascii="Consolas" w:hAnsi="Consolas" w:eastAsia="Times New Roman" w:cs="Arial"/>
          <w:color w:val="212529"/>
          <w:sz w:val="20"/>
          <w:szCs w:val="20"/>
        </w:rPr>
        <w:t>&lt;input type="email" id="field-email" name="email" value="" /&gt;</w:t>
      </w:r>
    </w:p>
    <w:p w:rsidRPr="00FE4BEC" w:rsidR="001363C4" w:rsidP="00703B64" w:rsidRDefault="001363C4" w14:paraId="59E10205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>Each form field should have</w:t>
      </w:r>
      <w:r w:rsidRPr="00FE4BEC">
        <w:rPr>
          <w:rFonts w:cs="Arial"/>
          <w:color w:val="212529"/>
        </w:rPr>
        <w:t xml:space="preserve"> "name" attribute.</w:t>
      </w:r>
    </w:p>
    <w:p w:rsidRPr="00FE4BEC" w:rsidR="001363C4" w:rsidP="00703B64" w:rsidRDefault="001363C4" w14:paraId="2D2A3053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>All tag names</w:t>
      </w:r>
      <w:r w:rsidRPr="00FE4BEC">
        <w:rPr>
          <w:rFonts w:cs="Arial"/>
          <w:color w:val="212529"/>
        </w:rPr>
        <w:t xml:space="preserve"> and attributes </w:t>
      </w:r>
      <w:proofErr w:type="gramStart"/>
      <w:r w:rsidRPr="00FE4BEC">
        <w:rPr>
          <w:rFonts w:cs="Arial"/>
          <w:color w:val="212529"/>
        </w:rPr>
        <w:t>must be written</w:t>
      </w:r>
      <w:proofErr w:type="gramEnd"/>
      <w:r w:rsidRPr="00FE4BEC">
        <w:rPr>
          <w:rFonts w:cs="Arial"/>
          <w:color w:val="212529"/>
        </w:rPr>
        <w:t xml:space="preserve"> in lowercase.</w:t>
      </w:r>
    </w:p>
    <w:p w:rsidR="001363C4" w:rsidP="00703B64" w:rsidRDefault="005D122F" w14:paraId="4698B37C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Inline style </w:t>
      </w:r>
      <w:proofErr w:type="gramStart"/>
      <w:r>
        <w:rPr>
          <w:rFonts w:cs="Arial"/>
          <w:color w:val="212529"/>
        </w:rPr>
        <w:t xml:space="preserve">should be </w:t>
      </w:r>
      <w:r w:rsidRPr="00FE4BEC" w:rsidR="001363C4">
        <w:rPr>
          <w:rFonts w:cs="Arial"/>
          <w:color w:val="212529"/>
        </w:rPr>
        <w:t>never used</w:t>
      </w:r>
      <w:proofErr w:type="gramEnd"/>
      <w:r w:rsidRPr="00FE4BEC" w:rsidR="001363C4">
        <w:rPr>
          <w:rFonts w:cs="Arial"/>
          <w:color w:val="212529"/>
        </w:rPr>
        <w:t xml:space="preserve">. Style should be in an external CSS and </w:t>
      </w:r>
      <w:proofErr w:type="gramStart"/>
      <w:r w:rsidRPr="00FE4BEC" w:rsidR="001363C4">
        <w:rPr>
          <w:rFonts w:cs="Arial"/>
          <w:color w:val="212529"/>
        </w:rPr>
        <w:t>should be linked</w:t>
      </w:r>
      <w:proofErr w:type="gramEnd"/>
      <w:r w:rsidRPr="00FE4BEC" w:rsidR="001363C4">
        <w:rPr>
          <w:rFonts w:cs="Arial"/>
          <w:color w:val="212529"/>
        </w:rPr>
        <w:t xml:space="preserve"> to the document.</w:t>
      </w:r>
    </w:p>
    <w:p w:rsidR="00B34D33" w:rsidP="00703B64" w:rsidRDefault="00EC5B02" w14:paraId="7A99E6E9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>Add one more tab on the next line after opening a tag</w:t>
      </w:r>
    </w:p>
    <w:p w:rsidR="00B34D33" w:rsidP="00703B64" w:rsidRDefault="00B34D33" w14:paraId="6B1F419D" w14:textId="77777777">
      <w:pPr>
        <w:widowControl/>
        <w:numPr>
          <w:ilvl w:val="0"/>
          <w:numId w:val="17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Reduce </w:t>
      </w:r>
      <w:r w:rsidR="00EC5B02">
        <w:rPr>
          <w:rFonts w:cs="Arial"/>
          <w:color w:val="212529"/>
        </w:rPr>
        <w:t>one tab</w:t>
      </w:r>
      <w:r>
        <w:rPr>
          <w:rFonts w:cs="Arial"/>
          <w:color w:val="212529"/>
        </w:rPr>
        <w:t xml:space="preserve"> </w:t>
      </w:r>
      <w:r w:rsidR="00EC5B02">
        <w:rPr>
          <w:rFonts w:cs="Arial"/>
          <w:color w:val="212529"/>
        </w:rPr>
        <w:t>on</w:t>
      </w:r>
      <w:r>
        <w:rPr>
          <w:rFonts w:cs="Arial"/>
          <w:color w:val="212529"/>
        </w:rPr>
        <w:t xml:space="preserve"> line when tag is closed</w:t>
      </w:r>
    </w:p>
    <w:p w:rsidRPr="0083214B" w:rsidR="005670B6" w:rsidP="00DC7AAF" w:rsidRDefault="001363C4" w14:paraId="33455C78" w14:textId="77777777">
      <w:pPr>
        <w:pStyle w:val="Heading2"/>
      </w:pPr>
      <w:bookmarkStart w:name="_Toc17209690" w:id="82"/>
      <w:r>
        <w:t>CSS</w:t>
      </w:r>
      <w:bookmarkEnd w:id="82"/>
    </w:p>
    <w:p w:rsidR="001363C4" w:rsidP="00703B64" w:rsidRDefault="00DC6828" w14:paraId="60B7B512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>CSS files names should be</w:t>
      </w:r>
      <w:r w:rsidRPr="009F6C29" w:rsidR="001363C4">
        <w:rPr>
          <w:rFonts w:cs="Arial"/>
          <w:color w:val="212529"/>
        </w:rPr>
        <w:t xml:space="preserve"> </w:t>
      </w:r>
      <w:r w:rsidRPr="00204963">
        <w:rPr>
          <w:rFonts w:ascii="Consolas" w:hAnsi="Consolas" w:cs="Arial"/>
          <w:color w:val="212529"/>
        </w:rPr>
        <w:t>style.css</w:t>
      </w:r>
    </w:p>
    <w:p w:rsidR="00DC6828" w:rsidP="00703B64" w:rsidRDefault="4769081B" w14:paraId="3BD37C87" w14:textId="39CADB5A">
      <w:pPr>
        <w:widowControl/>
        <w:numPr>
          <w:ilvl w:val="0"/>
          <w:numId w:val="18"/>
        </w:numPr>
        <w:shd w:val="clear" w:color="auto" w:fill="FFFFFF" w:themeFill="background1"/>
        <w:spacing w:before="120" w:after="0" w:line="240" w:lineRule="auto"/>
        <w:ind w:left="1080" w:right="0"/>
        <w:rPr>
          <w:rFonts w:cs="Arial"/>
          <w:color w:val="212529"/>
        </w:rPr>
      </w:pPr>
      <w:r w:rsidRPr="4769081B">
        <w:rPr>
          <w:rFonts w:cs="Arial"/>
          <w:color w:val="212529"/>
        </w:rPr>
        <w:t xml:space="preserve">CSS files </w:t>
      </w:r>
      <w:proofErr w:type="gramStart"/>
      <w:r w:rsidRPr="4769081B">
        <w:rPr>
          <w:rFonts w:cs="Arial"/>
          <w:color w:val="212529"/>
        </w:rPr>
        <w:t>should be placed</w:t>
      </w:r>
      <w:proofErr w:type="gramEnd"/>
      <w:r w:rsidRPr="4769081B">
        <w:rPr>
          <w:rFonts w:cs="Arial"/>
          <w:color w:val="212529"/>
        </w:rPr>
        <w:t xml:space="preserve"> in </w:t>
      </w:r>
      <w:r w:rsidRPr="4769081B">
        <w:rPr>
          <w:rFonts w:ascii="Consolas" w:hAnsi="Consolas" w:cs="Arial"/>
          <w:color w:val="212529"/>
        </w:rPr>
        <w:t>style</w:t>
      </w:r>
      <w:r w:rsidRPr="4769081B">
        <w:rPr>
          <w:rFonts w:cs="Arial"/>
          <w:color w:val="212529"/>
        </w:rPr>
        <w:t xml:space="preserve"> folder.</w:t>
      </w:r>
    </w:p>
    <w:p w:rsidR="00923A53" w:rsidP="00703B64" w:rsidRDefault="00923A53" w14:paraId="5051D2F8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>
        <w:rPr>
          <w:rFonts w:cs="Arial"/>
          <w:color w:val="212529"/>
        </w:rPr>
        <w:t xml:space="preserve">Feel free to change the </w:t>
      </w:r>
      <w:r w:rsidR="00204963">
        <w:rPr>
          <w:rFonts w:cs="Arial"/>
          <w:color w:val="212529"/>
        </w:rPr>
        <w:t>Background Color, Font, Font Size and Font Color of the screen.</w:t>
      </w:r>
      <w:r>
        <w:rPr>
          <w:rFonts w:cs="Arial"/>
          <w:color w:val="212529"/>
        </w:rPr>
        <w:t xml:space="preserve"> </w:t>
      </w:r>
      <w:proofErr w:type="gramStart"/>
      <w:r w:rsidR="00204963">
        <w:rPr>
          <w:rFonts w:cs="Arial"/>
          <w:color w:val="212529"/>
        </w:rPr>
        <w:t>B</w:t>
      </w:r>
      <w:r>
        <w:rPr>
          <w:rFonts w:cs="Arial"/>
          <w:color w:val="212529"/>
        </w:rPr>
        <w:t>ut</w:t>
      </w:r>
      <w:proofErr w:type="gramEnd"/>
      <w:r>
        <w:rPr>
          <w:rFonts w:cs="Arial"/>
          <w:color w:val="212529"/>
        </w:rPr>
        <w:t xml:space="preserve"> it should be appl</w:t>
      </w:r>
      <w:r w:rsidR="00204963">
        <w:rPr>
          <w:rFonts w:cs="Arial"/>
          <w:color w:val="212529"/>
        </w:rPr>
        <w:t>ied consistently across screens using CSS. Following are the element in the screen that can be targeted for style change:</w:t>
      </w:r>
    </w:p>
    <w:p w:rsidR="00923A53" w:rsidP="00703B64" w:rsidRDefault="00923A53" w14:paraId="3F4AB9CD" w14:textId="77777777">
      <w:pPr>
        <w:widowControl/>
        <w:numPr>
          <w:ilvl w:val="1"/>
          <w:numId w:val="18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Navigation Bar</w:t>
      </w:r>
    </w:p>
    <w:p w:rsidR="00923A53" w:rsidP="00703B64" w:rsidRDefault="00923A53" w14:paraId="34B89E8D" w14:textId="77777777">
      <w:pPr>
        <w:widowControl/>
        <w:numPr>
          <w:ilvl w:val="1"/>
          <w:numId w:val="18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Page Heading</w:t>
      </w:r>
    </w:p>
    <w:p w:rsidR="00204963" w:rsidP="00703B64" w:rsidRDefault="00204963" w14:paraId="4C58E876" w14:textId="77777777">
      <w:pPr>
        <w:widowControl/>
        <w:numPr>
          <w:ilvl w:val="1"/>
          <w:numId w:val="18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Form Elements</w:t>
      </w:r>
    </w:p>
    <w:p w:rsidRPr="009F6C29" w:rsidR="00204963" w:rsidP="00703B64" w:rsidRDefault="00204963" w14:paraId="536177DC" w14:textId="77777777">
      <w:pPr>
        <w:widowControl/>
        <w:numPr>
          <w:ilvl w:val="1"/>
          <w:numId w:val="18"/>
        </w:numPr>
        <w:shd w:val="clear" w:color="auto" w:fill="FFFFFF"/>
        <w:spacing w:before="120" w:after="0" w:line="240" w:lineRule="auto"/>
        <w:ind w:right="0"/>
        <w:rPr>
          <w:rFonts w:cs="Arial"/>
          <w:color w:val="212529"/>
        </w:rPr>
      </w:pPr>
      <w:r>
        <w:rPr>
          <w:rFonts w:cs="Arial"/>
          <w:color w:val="212529"/>
        </w:rPr>
        <w:t>Messages</w:t>
      </w:r>
    </w:p>
    <w:p w:rsidRPr="001363C4" w:rsidR="001363C4" w:rsidP="00703B64" w:rsidRDefault="001363C4" w14:paraId="14889C5C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>Reuse styles wherever applicable. Potential areas are Application Name, Page Title, Form Fields and Buttons</w:t>
      </w:r>
    </w:p>
    <w:p w:rsidRPr="009F6C29" w:rsidR="001363C4" w:rsidP="00703B64" w:rsidRDefault="001363C4" w14:paraId="3216E23A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9F6C29">
        <w:rPr>
          <w:rFonts w:cs="Arial"/>
          <w:color w:val="212529"/>
        </w:rPr>
        <w:t>Selector names should be in lower case with words separated by hyphen.</w:t>
      </w:r>
    </w:p>
    <w:p w:rsidRPr="001363C4" w:rsidR="001363C4" w:rsidP="001363C4" w:rsidRDefault="001363C4" w14:paraId="67E2A25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cs="Arial"/>
          <w:color w:val="212529"/>
        </w:rPr>
      </w:pPr>
      <w:r w:rsidRPr="001363C4">
        <w:rPr>
          <w:rFonts w:cs="Arial"/>
          <w:color w:val="212529"/>
        </w:rPr>
        <w:tab/>
      </w:r>
      <w:r w:rsidRPr="001363C4">
        <w:rPr>
          <w:rFonts w:ascii="Consolas" w:hAnsi="Consolas" w:cs="Arial"/>
          <w:color w:val="212529"/>
        </w:rPr>
        <w:t>.page-title {</w:t>
      </w:r>
    </w:p>
    <w:p w:rsidRPr="001363C4" w:rsidR="001363C4" w:rsidP="001363C4" w:rsidRDefault="001363C4" w14:paraId="5E72785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cs="Arial"/>
          <w:color w:val="212529"/>
        </w:rPr>
      </w:pPr>
      <w:r w:rsidRPr="001363C4">
        <w:rPr>
          <w:rFonts w:ascii="Consolas" w:hAnsi="Consolas" w:cs="Arial"/>
          <w:color w:val="212529"/>
        </w:rPr>
        <w:tab/>
      </w:r>
      <w:r w:rsidRPr="001363C4">
        <w:rPr>
          <w:rFonts w:ascii="Consolas" w:hAnsi="Consolas" w:cs="Arial"/>
          <w:color w:val="212529"/>
        </w:rPr>
        <w:t xml:space="preserve">    </w:t>
      </w:r>
      <w:proofErr w:type="gramStart"/>
      <w:r w:rsidRPr="001363C4">
        <w:rPr>
          <w:rFonts w:ascii="Consolas" w:hAnsi="Consolas" w:cs="Arial"/>
          <w:color w:val="212529"/>
        </w:rPr>
        <w:t>margin</w:t>
      </w:r>
      <w:proofErr w:type="gramEnd"/>
      <w:r w:rsidRPr="001363C4">
        <w:rPr>
          <w:rFonts w:ascii="Consolas" w:hAnsi="Consolas" w:cs="Arial"/>
          <w:color w:val="212529"/>
        </w:rPr>
        <w:t>: 20px;</w:t>
      </w:r>
    </w:p>
    <w:p w:rsidRPr="001363C4" w:rsidR="001363C4" w:rsidP="001363C4" w:rsidRDefault="001363C4" w14:paraId="2239F6F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cs="Arial"/>
          <w:color w:val="212529"/>
        </w:rPr>
      </w:pPr>
      <w:r w:rsidRPr="001363C4">
        <w:rPr>
          <w:rFonts w:ascii="Consolas" w:hAnsi="Consolas" w:cs="Arial"/>
          <w:color w:val="212529"/>
        </w:rPr>
        <w:tab/>
      </w:r>
      <w:r w:rsidRPr="001363C4">
        <w:rPr>
          <w:rFonts w:ascii="Consolas" w:hAnsi="Consolas" w:cs="Arial"/>
          <w:color w:val="212529"/>
        </w:rPr>
        <w:t>}</w:t>
      </w:r>
    </w:p>
    <w:p w:rsidRPr="001363C4" w:rsidR="001363C4" w:rsidP="00703B64" w:rsidRDefault="001363C4" w14:paraId="74809947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 xml:space="preserve">Selector class names should be relevant to the purpose of the element where the style is applied. For </w:t>
      </w:r>
      <w:proofErr w:type="gramStart"/>
      <w:r w:rsidRPr="001363C4">
        <w:rPr>
          <w:rFonts w:cs="Arial"/>
          <w:color w:val="212529"/>
        </w:rPr>
        <w:t>example</w:t>
      </w:r>
      <w:proofErr w:type="gramEnd"/>
      <w:r w:rsidRPr="001363C4">
        <w:rPr>
          <w:rFonts w:cs="Arial"/>
          <w:color w:val="212529"/>
        </w:rPr>
        <w:t xml:space="preserve"> if common style needs to be applied for all text boxes in an application.</w:t>
      </w:r>
    </w:p>
    <w:p w:rsidRPr="001363C4" w:rsidR="001363C4" w:rsidP="00703B64" w:rsidRDefault="001363C4" w14:paraId="59BEAE96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9F6C29">
        <w:rPr>
          <w:rFonts w:cs="Arial"/>
          <w:color w:val="212529"/>
        </w:rPr>
        <w:t>Properties</w:t>
      </w:r>
      <w:r w:rsidRPr="001363C4">
        <w:rPr>
          <w:rFonts w:cs="Arial"/>
          <w:color w:val="212529"/>
        </w:rPr>
        <w:t xml:space="preserve"> should be followed by a colon and a space</w:t>
      </w:r>
    </w:p>
    <w:p w:rsidRPr="001363C4" w:rsidR="001363C4" w:rsidP="00703B64" w:rsidRDefault="001363C4" w14:paraId="667FFC6E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>Properties and values should be in lower case</w:t>
      </w:r>
    </w:p>
    <w:p w:rsidRPr="009F6C29" w:rsidR="001363C4" w:rsidP="00703B64" w:rsidRDefault="001363C4" w14:paraId="68BF9FB1" w14:textId="77777777">
      <w:pPr>
        <w:widowControl/>
        <w:numPr>
          <w:ilvl w:val="0"/>
          <w:numId w:val="18"/>
        </w:numPr>
        <w:shd w:val="clear" w:color="auto" w:fill="FFFFFF"/>
        <w:spacing w:before="120" w:after="0" w:line="240" w:lineRule="auto"/>
        <w:ind w:left="1080" w:right="0"/>
        <w:rPr>
          <w:rFonts w:cs="Arial"/>
          <w:color w:val="212529"/>
        </w:rPr>
      </w:pPr>
      <w:r w:rsidRPr="001363C4">
        <w:rPr>
          <w:rFonts w:cs="Arial"/>
          <w:color w:val="212529"/>
        </w:rPr>
        <w:t>Use hexadecimal code for color definition</w:t>
      </w:r>
    </w:p>
    <w:p w:rsidRPr="009F6C29" w:rsidR="001363C4" w:rsidP="001363C4" w:rsidRDefault="001363C4" w14:paraId="349DEAEE" w14:textId="77777777">
      <w:pPr>
        <w:shd w:val="clear" w:color="auto" w:fill="FFFFFF"/>
        <w:spacing w:before="80" w:after="80" w:line="240" w:lineRule="auto"/>
        <w:ind w:left="1080"/>
        <w:rPr>
          <w:rFonts w:cs="Arial"/>
          <w:color w:val="212529"/>
        </w:rPr>
      </w:pPr>
      <w:r w:rsidRPr="009F6C29">
        <w:rPr>
          <w:rFonts w:cs="Arial"/>
          <w:color w:val="212529"/>
        </w:rPr>
        <w:t>Example:</w:t>
      </w:r>
    </w:p>
    <w:p w:rsidRPr="009F6C29" w:rsidR="001363C4" w:rsidP="001363C4" w:rsidRDefault="001363C4" w14:paraId="3533B1B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>.login-form {</w:t>
      </w:r>
    </w:p>
    <w:p w:rsidRPr="009F6C29" w:rsidR="001363C4" w:rsidP="001363C4" w:rsidRDefault="001363C4" w14:paraId="4C24603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 xml:space="preserve">    </w:t>
      </w:r>
      <w:proofErr w:type="gramStart"/>
      <w:r w:rsidRPr="009F6C29">
        <w:rPr>
          <w:rFonts w:ascii="Consolas" w:hAnsi="Consolas" w:cs="Arial"/>
          <w:color w:val="212529"/>
        </w:rPr>
        <w:t>background</w:t>
      </w:r>
      <w:proofErr w:type="gramEnd"/>
      <w:r w:rsidRPr="009F6C29">
        <w:rPr>
          <w:rFonts w:ascii="Consolas" w:hAnsi="Consolas" w:cs="Arial"/>
          <w:color w:val="212529"/>
        </w:rPr>
        <w:t>: #</w:t>
      </w:r>
      <w:proofErr w:type="spellStart"/>
      <w:r w:rsidRPr="009F6C29">
        <w:rPr>
          <w:rFonts w:ascii="Consolas" w:hAnsi="Consolas" w:cs="Arial"/>
          <w:color w:val="212529"/>
        </w:rPr>
        <w:t>f</w:t>
      </w:r>
      <w:r w:rsidRPr="001363C4">
        <w:rPr>
          <w:rFonts w:ascii="Consolas" w:hAnsi="Consolas" w:cs="Arial"/>
          <w:color w:val="212529"/>
        </w:rPr>
        <w:t>dfd</w:t>
      </w:r>
      <w:r w:rsidRPr="009F6C29">
        <w:rPr>
          <w:rFonts w:ascii="Consolas" w:hAnsi="Consolas" w:cs="Arial"/>
          <w:color w:val="212529"/>
        </w:rPr>
        <w:t>f</w:t>
      </w:r>
      <w:r w:rsidRPr="001363C4">
        <w:rPr>
          <w:rFonts w:ascii="Consolas" w:hAnsi="Consolas" w:cs="Arial"/>
          <w:color w:val="212529"/>
        </w:rPr>
        <w:t>d</w:t>
      </w:r>
      <w:proofErr w:type="spellEnd"/>
      <w:r w:rsidRPr="009F6C29">
        <w:rPr>
          <w:rFonts w:ascii="Consolas" w:hAnsi="Consolas" w:cs="Arial"/>
          <w:color w:val="212529"/>
        </w:rPr>
        <w:t>;</w:t>
      </w:r>
    </w:p>
    <w:p w:rsidRPr="009F6C29" w:rsidR="001363C4" w:rsidP="001363C4" w:rsidRDefault="001363C4" w14:paraId="2333B01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 xml:space="preserve">    </w:t>
      </w:r>
      <w:proofErr w:type="gramStart"/>
      <w:r w:rsidRPr="009F6C29">
        <w:rPr>
          <w:rFonts w:ascii="Consolas" w:hAnsi="Consolas" w:cs="Arial"/>
          <w:color w:val="212529"/>
        </w:rPr>
        <w:t>display</w:t>
      </w:r>
      <w:proofErr w:type="gramEnd"/>
      <w:r w:rsidRPr="009F6C29">
        <w:rPr>
          <w:rFonts w:ascii="Consolas" w:hAnsi="Consolas" w:cs="Arial"/>
          <w:color w:val="212529"/>
        </w:rPr>
        <w:t>: block;</w:t>
      </w:r>
    </w:p>
    <w:p w:rsidRPr="009F6C29" w:rsidR="001363C4" w:rsidP="001363C4" w:rsidRDefault="001363C4" w14:paraId="4DBE0FBD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 xml:space="preserve">    </w:t>
      </w:r>
      <w:proofErr w:type="gramStart"/>
      <w:r w:rsidRPr="009F6C29">
        <w:rPr>
          <w:rFonts w:ascii="Consolas" w:hAnsi="Consolas" w:cs="Arial"/>
          <w:color w:val="212529"/>
        </w:rPr>
        <w:t>margin</w:t>
      </w:r>
      <w:proofErr w:type="gramEnd"/>
      <w:r w:rsidRPr="009F6C29">
        <w:rPr>
          <w:rFonts w:ascii="Consolas" w:hAnsi="Consolas" w:cs="Arial"/>
          <w:color w:val="212529"/>
        </w:rPr>
        <w:t>: 0;</w:t>
      </w:r>
    </w:p>
    <w:p w:rsidRPr="009F6C29" w:rsidR="001363C4" w:rsidP="001363C4" w:rsidRDefault="001363C4" w14:paraId="6EF58296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 xml:space="preserve">    </w:t>
      </w:r>
      <w:proofErr w:type="gramStart"/>
      <w:r w:rsidRPr="009F6C29">
        <w:rPr>
          <w:rFonts w:ascii="Consolas" w:hAnsi="Consolas" w:cs="Arial"/>
          <w:color w:val="212529"/>
        </w:rPr>
        <w:t>margin-left</w:t>
      </w:r>
      <w:proofErr w:type="gramEnd"/>
      <w:r w:rsidRPr="009F6C29">
        <w:rPr>
          <w:rFonts w:ascii="Consolas" w:hAnsi="Consolas" w:cs="Arial"/>
          <w:color w:val="212529"/>
        </w:rPr>
        <w:t>: 20px;</w:t>
      </w:r>
    </w:p>
    <w:p w:rsidRPr="009F6C29" w:rsidR="001363C4" w:rsidP="001363C4" w:rsidRDefault="001363C4" w14:paraId="46AE40AA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hAnsi="Consolas" w:cs="Arial"/>
          <w:color w:val="212529"/>
        </w:rPr>
      </w:pPr>
      <w:r w:rsidRPr="009F6C29">
        <w:rPr>
          <w:rFonts w:ascii="Consolas" w:hAnsi="Consolas" w:cs="Arial"/>
          <w:color w:val="212529"/>
        </w:rPr>
        <w:t>}</w:t>
      </w:r>
    </w:p>
    <w:p w:rsidR="00B67C7D" w:rsidP="00B67C7D" w:rsidRDefault="00B67C7D" w14:paraId="79C26339" w14:textId="77AD3042">
      <w:pPr>
        <w:pStyle w:val="Heading2"/>
      </w:pPr>
      <w:bookmarkStart w:name="_Toc17209691" w:id="83"/>
      <w:r>
        <w:t>Bootstrap</w:t>
      </w:r>
      <w:r w:rsidR="000A57F0">
        <w:t xml:space="preserve"> (RWD and UX)</w:t>
      </w:r>
    </w:p>
    <w:p w:rsidR="00962444" w:rsidP="00703B64" w:rsidRDefault="00962444" w14:paraId="7912D815" w14:textId="36B30425">
      <w:pPr>
        <w:pStyle w:val="Bodytext"/>
        <w:numPr>
          <w:ilvl w:val="0"/>
          <w:numId w:val="25"/>
        </w:numPr>
      </w:pPr>
      <w:r>
        <w:t>Do not use &lt;p&gt; or &lt;</w:t>
      </w:r>
      <w:proofErr w:type="spellStart"/>
      <w:r>
        <w:t>br</w:t>
      </w:r>
      <w:proofErr w:type="spellEnd"/>
      <w:r>
        <w:t>&gt; for spacing between elements. Use mb-0, mb-1, mb-2, etc. for bottom margin and mt-0, mt-1, mt-2, etc. for top margin.</w:t>
      </w:r>
    </w:p>
    <w:p w:rsidR="000A57F0" w:rsidP="00703B64" w:rsidRDefault="000A57F0" w14:paraId="24238FAE" w14:textId="401B798C">
      <w:pPr>
        <w:pStyle w:val="Bodytext"/>
        <w:numPr>
          <w:ilvl w:val="0"/>
          <w:numId w:val="25"/>
        </w:numPr>
      </w:pPr>
      <w:r>
        <w:lastRenderedPageBreak/>
        <w:t>Avoid using bootstrap tables, as table data will not be responsive in mobile devices.</w:t>
      </w:r>
    </w:p>
    <w:p w:rsidR="000A57F0" w:rsidP="00703B64" w:rsidRDefault="000A57F0" w14:paraId="648DF711" w14:textId="208363EE">
      <w:pPr>
        <w:pStyle w:val="Bodytext"/>
        <w:numPr>
          <w:ilvl w:val="0"/>
          <w:numId w:val="25"/>
        </w:numPr>
        <w:rPr/>
      </w:pPr>
      <w:r w:rsidR="4600B39E">
        <w:rPr/>
        <w:t xml:space="preserve">When designing screens ensure that equal spacing </w:t>
      </w:r>
      <w:r w:rsidR="4600B39E">
        <w:rPr/>
        <w:t>is provided</w:t>
      </w:r>
      <w:r w:rsidR="4600B39E">
        <w:rPr/>
        <w:t xml:space="preserve"> between elements </w:t>
      </w:r>
      <w:r w:rsidR="4600B39E">
        <w:rPr/>
        <w:t>vertically</w:t>
      </w:r>
      <w:r w:rsidR="4600B39E">
        <w:rPr/>
        <w:t>. Refer example below, spacing between elements, the padding applied around are uniform:</w:t>
      </w:r>
    </w:p>
    <w:p w:rsidR="000A57F0" w:rsidP="000A57F0" w:rsidRDefault="000A57F0" w14:paraId="7B3C47D7" w14:textId="2095918F">
      <w:pPr>
        <w:pStyle w:val="Bodytext"/>
        <w:ind w:left="1440"/>
      </w:pPr>
      <w:bookmarkStart w:name="_GoBack" w:id="84"/>
      <w:r>
        <w:rPr>
          <w:noProof/>
        </w:rPr>
        <w:drawing>
          <wp:inline distT="0" distB="0" distL="0" distR="0" wp14:anchorId="24FDCC54" wp14:editId="379480E4">
            <wp:extent cx="3143250" cy="5553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:rsidR="00E77505" w:rsidP="00703B64" w:rsidRDefault="000A57F0" w14:paraId="3B73B0D3" w14:textId="77777777">
      <w:pPr>
        <w:pStyle w:val="Bodytext"/>
        <w:numPr>
          <w:ilvl w:val="0"/>
          <w:numId w:val="25"/>
        </w:numPr>
      </w:pPr>
      <w:r>
        <w:t xml:space="preserve">When designing user interface for viewing data, </w:t>
      </w:r>
      <w:r w:rsidR="00E77505">
        <w:t xml:space="preserve">do not use labels and values, convey the visual details and actions </w:t>
      </w:r>
      <w:r>
        <w:t>us</w:t>
      </w:r>
      <w:r w:rsidR="00E77505">
        <w:t>ing</w:t>
      </w:r>
      <w:r>
        <w:t xml:space="preserve"> icons, font size, font color, badge</w:t>
      </w:r>
      <w:r w:rsidR="00E77505">
        <w:t xml:space="preserve"> and other components available in bootstrap.</w:t>
      </w:r>
    </w:p>
    <w:p w:rsidR="00E77505" w:rsidP="00E77505" w:rsidRDefault="00E77505" w14:paraId="06BEDC11" w14:textId="77777777">
      <w:pPr>
        <w:pStyle w:val="Bodytext"/>
      </w:pPr>
      <w:r>
        <w:t>Examples:</w:t>
      </w:r>
    </w:p>
    <w:p w:rsidR="000A57F0" w:rsidP="00703B64" w:rsidRDefault="00E77505" w14:paraId="7589153D" w14:textId="511C188E">
      <w:pPr>
        <w:pStyle w:val="Bodytext"/>
        <w:numPr>
          <w:ilvl w:val="1"/>
          <w:numId w:val="25"/>
        </w:numPr>
      </w:pPr>
      <w:r>
        <w:t>For displaying Date of Birth, we can display a birthday icon adjacent to the date instead of having the label “Date of Birth”</w:t>
      </w:r>
    </w:p>
    <w:p w:rsidR="00E77505" w:rsidP="00703B64" w:rsidRDefault="00E77505" w14:paraId="3DE6F034" w14:textId="58531342">
      <w:pPr>
        <w:pStyle w:val="Bodytext"/>
        <w:numPr>
          <w:ilvl w:val="1"/>
          <w:numId w:val="25"/>
        </w:numPr>
      </w:pPr>
      <w:r>
        <w:t xml:space="preserve">Instead of having a button with label delete, there can be </w:t>
      </w:r>
      <w:proofErr w:type="gramStart"/>
      <w:r>
        <w:t>an</w:t>
      </w:r>
      <w:proofErr w:type="gramEnd"/>
      <w:r>
        <w:t xml:space="preserve"> trash icon.</w:t>
      </w:r>
    </w:p>
    <w:p w:rsidR="00E77505" w:rsidP="00703B64" w:rsidRDefault="00E77505" w14:paraId="34105955" w14:textId="425E241D">
      <w:pPr>
        <w:pStyle w:val="Bodytext"/>
        <w:numPr>
          <w:ilvl w:val="0"/>
          <w:numId w:val="25"/>
        </w:numPr>
      </w:pPr>
      <w:r>
        <w:t>Design should concentrate on user experience</w:t>
      </w:r>
    </w:p>
    <w:p w:rsidRPr="000A57F0" w:rsidR="00E77505" w:rsidP="00703B64" w:rsidRDefault="00E77505" w14:paraId="43FECFC8" w14:textId="37A60AB3">
      <w:pPr>
        <w:pStyle w:val="Bodytext"/>
        <w:numPr>
          <w:ilvl w:val="0"/>
          <w:numId w:val="25"/>
        </w:numPr>
      </w:pPr>
      <w:r>
        <w:lastRenderedPageBreak/>
        <w:t>Make the design clear and simple</w:t>
      </w:r>
    </w:p>
    <w:p w:rsidR="00181AAE" w:rsidP="00181AAE" w:rsidRDefault="00181AAE" w14:paraId="6296C5E5" w14:textId="77777777">
      <w:pPr>
        <w:pStyle w:val="Heading1"/>
      </w:pPr>
      <w:r>
        <w:t>Submission</w:t>
      </w:r>
      <w:bookmarkEnd w:id="83"/>
    </w:p>
    <w:p w:rsidR="00181AAE" w:rsidP="00181AAE" w:rsidRDefault="00EE41C2" w14:paraId="6F432AB1" w14:textId="77777777">
      <w:pPr>
        <w:pStyle w:val="Heading2"/>
      </w:pPr>
      <w:bookmarkStart w:name="_Toc17209692" w:id="85"/>
      <w:r>
        <w:t>Code submission instructions</w:t>
      </w:r>
      <w:bookmarkEnd w:id="85"/>
    </w:p>
    <w:p w:rsidR="00605005" w:rsidP="00222B62" w:rsidRDefault="00605005" w14:paraId="05898E66" w14:textId="4ABF3B60">
      <w:pPr>
        <w:pStyle w:val="Bodytext"/>
      </w:pPr>
      <w:r>
        <w:t xml:space="preserve">Use </w:t>
      </w:r>
      <w:proofErr w:type="spellStart"/>
      <w:r>
        <w:t>git</w:t>
      </w:r>
      <w:proofErr w:type="spellEnd"/>
      <w:r>
        <w:t xml:space="preserve"> add, commit and push commands to upload your code into remote </w:t>
      </w:r>
      <w:proofErr w:type="spellStart"/>
      <w:r>
        <w:t>GltLab</w:t>
      </w:r>
      <w:proofErr w:type="spellEnd"/>
      <w:r>
        <w:t xml:space="preserve"> repository.</w:t>
      </w:r>
    </w:p>
    <w:p w:rsidR="00605005" w:rsidP="00222B62" w:rsidRDefault="00605005" w14:paraId="2555A4D3" w14:textId="08FE988E">
      <w:pPr>
        <w:pStyle w:val="Bodytext"/>
      </w:pPr>
      <w:r>
        <w:t>During commit, give the commit message as “bootstrap”.</w:t>
      </w:r>
    </w:p>
    <w:p w:rsidR="009A63CD" w:rsidP="00457085" w:rsidRDefault="00E0550A" w14:paraId="29C2CAAD" w14:textId="77777777">
      <w:pPr>
        <w:pStyle w:val="Heading1"/>
      </w:pPr>
      <w:bookmarkStart w:name="_Toc17209693" w:id="86"/>
      <w:r w:rsidRPr="00457085">
        <w:t>C</w:t>
      </w:r>
      <w:r>
        <w:t>hange Log</w:t>
      </w:r>
      <w:bookmarkEnd w:id="86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001A5347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001A5347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457085" w:rsidRDefault="00E0550A" w14:paraId="28FB5C2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proofErr w:type="spellStart"/>
            <w:r>
              <w:rPr>
                <w:sz w:val="20"/>
              </w:rPr>
              <w:t>dd</w:t>
            </w:r>
            <w:proofErr w:type="spellEnd"/>
            <w:r>
              <w:rPr>
                <w:sz w:val="20"/>
              </w:rPr>
              <w:t>-Mon-</w:t>
            </w:r>
            <w:proofErr w:type="spellStart"/>
            <w:r>
              <w:rPr>
                <w:sz w:val="20"/>
              </w:rPr>
              <w:t>yy</w:t>
            </w:r>
            <w:proofErr w:type="spellEnd"/>
            <w:r w:rsidRPr="00106E5F">
              <w:rPr>
                <w:sz w:val="20"/>
              </w:rPr>
              <w:t>&gt; by &lt;Name of Author&gt;</w:t>
            </w:r>
          </w:p>
        </w:tc>
      </w:tr>
      <w:tr w:rsidR="00E0550A" w:rsidTr="001A5347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proofErr w:type="spellStart"/>
            <w:r w:rsidRPr="00106E5F">
              <w:rPr>
                <w:sz w:val="20"/>
              </w:rPr>
              <w:t>V</w:t>
            </w:r>
            <w:r w:rsidR="005670B6">
              <w:rPr>
                <w:sz w:val="20"/>
              </w:rPr>
              <w:t>x</w:t>
            </w:r>
            <w:r w:rsidRPr="00106E5F">
              <w:rPr>
                <w:sz w:val="20"/>
              </w:rPr>
              <w:t>.</w:t>
            </w:r>
            <w:r w:rsidR="005670B6">
              <w:rPr>
                <w:sz w:val="20"/>
              </w:rPr>
              <w:t>y</w:t>
            </w:r>
            <w:r>
              <w:rPr>
                <w:sz w:val="20"/>
              </w:rPr>
              <w:t>.</w:t>
            </w:r>
            <w:r w:rsidR="005670B6">
              <w:rPr>
                <w:sz w:val="20"/>
              </w:rPr>
              <w:t>z</w:t>
            </w:r>
            <w:proofErr w:type="spellEnd"/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7D766E">
              <w:rPr>
                <w:sz w:val="20"/>
              </w:rPr>
              <w:t xml:space="preserve">&lt;Please refer the configuration control tool / change item status form if the details of changes </w:t>
            </w:r>
            <w:proofErr w:type="gramStart"/>
            <w:r w:rsidRPr="007D766E">
              <w:rPr>
                <w:sz w:val="20"/>
              </w:rPr>
              <w:t>are maintained</w:t>
            </w:r>
            <w:proofErr w:type="gramEnd"/>
            <w:r w:rsidRPr="007D766E">
              <w:rPr>
                <w:sz w:val="20"/>
              </w:rPr>
              <w:t xml:space="preserve"> separately</w:t>
            </w:r>
            <w:r>
              <w:rPr>
                <w:sz w:val="20"/>
              </w:rPr>
              <w:t>. I</w:t>
            </w:r>
            <w:r w:rsidRPr="007D766E">
              <w:rPr>
                <w:sz w:val="20"/>
              </w:rPr>
              <w:t>f not</w:t>
            </w:r>
            <w:r>
              <w:rPr>
                <w:sz w:val="20"/>
              </w:rPr>
              <w:t>,</w:t>
            </w:r>
            <w:r w:rsidRPr="007D766E">
              <w:rPr>
                <w:sz w:val="20"/>
              </w:rPr>
              <w:t xml:space="preserve"> the template given below needs to be followed&gt;</w:t>
            </w:r>
          </w:p>
        </w:tc>
      </w:tr>
      <w:tr w:rsidR="00E0550A" w:rsidTr="001A5347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001A5347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Pr="003E5C21" w:rsidR="00222F32" w:rsidP="00DF4E80" w:rsidRDefault="00222F32" w14:paraId="2BA226A1" w14:textId="77777777">
      <w:pPr>
        <w:spacing w:line="240" w:lineRule="auto"/>
      </w:pPr>
    </w:p>
    <w:sectPr w:rsidRPr="003E5C21" w:rsidR="00222F32" w:rsidSect="00BC557C">
      <w:footerReference w:type="default" r:id="rId48"/>
      <w:headerReference w:type="first" r:id="rId49"/>
      <w:footerReference w:type="first" r:id="rId50"/>
      <w:pgSz w:w="11909" w:h="16834" w:orient="portrait" w:code="9"/>
      <w:pgMar w:top="144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0DF" w:rsidRDefault="002920DF" w14:paraId="0818D0DD" w14:textId="77777777">
      <w:r>
        <w:separator/>
      </w:r>
    </w:p>
  </w:endnote>
  <w:endnote w:type="continuationSeparator" w:id="0">
    <w:p w:rsidR="002920DF" w:rsidRDefault="002920DF" w14:paraId="2525446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W w:w="10350" w:type="dxa"/>
      <w:tblInd w:w="-720" w:type="dxa"/>
      <w:tblBorders>
        <w:insideH w:val="single" w:color="598D31" w:sz="4" w:space="0"/>
        <w:insideV w:val="single" w:color="598D31" w:sz="4" w:space="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40"/>
      <w:gridCol w:w="4860"/>
      <w:gridCol w:w="1591"/>
      <w:gridCol w:w="2459"/>
    </w:tblGrid>
    <w:tr w:rsidR="00962444" w:rsidTr="1DB4D166" w14:paraId="405321F4" w14:textId="77777777">
      <w:trPr>
        <w:trHeight w:val="540"/>
      </w:trPr>
      <w:tc>
        <w:tcPr>
          <w:tcW w:w="7891" w:type="dxa"/>
          <w:gridSpan w:val="3"/>
          <w:shd w:val="clear" w:color="auto" w:fill="auto"/>
          <w:tcMar>
            <w:bottom w:w="115" w:type="dxa"/>
          </w:tcMar>
          <w:vAlign w:val="bottom"/>
        </w:tcPr>
        <w:p w:rsidRPr="00A40616" w:rsidR="00962444" w:rsidP="006C12CA" w:rsidRDefault="00962444" w14:paraId="095E0DB6" w14:textId="77777777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A40616">
            <w:rPr>
              <w:sz w:val="18"/>
              <w:szCs w:val="18"/>
            </w:rPr>
            <w:t xml:space="preserve">Release Id : </w:t>
          </w:r>
          <w:r w:rsidRPr="006C12CA">
            <w:rPr>
              <w:sz w:val="18"/>
              <w:szCs w:val="18"/>
            </w:rPr>
            <w:t>QTAD-BREQ</w:t>
          </w:r>
          <w:r w:rsidRPr="005236BD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1</w:t>
          </w:r>
          <w:r w:rsidRPr="005236BD">
            <w:rPr>
              <w:sz w:val="18"/>
              <w:szCs w:val="18"/>
            </w:rPr>
            <w:t>.</w:t>
          </w:r>
          <w:r>
            <w:rPr>
              <w:sz w:val="18"/>
              <w:szCs w:val="18"/>
            </w:rPr>
            <w:t>4</w:t>
          </w:r>
          <w:r w:rsidRPr="005236BD">
            <w:rPr>
              <w:sz w:val="18"/>
              <w:szCs w:val="18"/>
            </w:rPr>
            <w:t>.0 / 1</w:t>
          </w:r>
          <w:r>
            <w:rPr>
              <w:sz w:val="18"/>
              <w:szCs w:val="18"/>
            </w:rPr>
            <w:t>3</w:t>
          </w:r>
          <w:r w:rsidRPr="005236BD">
            <w:rPr>
              <w:sz w:val="18"/>
              <w:szCs w:val="18"/>
            </w:rPr>
            <w:t>-</w:t>
          </w:r>
          <w:r>
            <w:rPr>
              <w:sz w:val="18"/>
              <w:szCs w:val="18"/>
            </w:rPr>
            <w:t>Jul</w:t>
          </w:r>
          <w:r w:rsidRPr="005236BD">
            <w:rPr>
              <w:sz w:val="18"/>
              <w:szCs w:val="18"/>
            </w:rPr>
            <w:t>-201</w:t>
          </w:r>
          <w:r>
            <w:rPr>
              <w:sz w:val="18"/>
              <w:szCs w:val="18"/>
            </w:rPr>
            <w:t>6</w:t>
          </w:r>
        </w:p>
      </w:tc>
      <w:tc>
        <w:tcPr>
          <w:tcW w:w="2459" w:type="dxa"/>
          <w:vMerge w:val="restart"/>
          <w:shd w:val="clear" w:color="auto" w:fill="auto"/>
          <w:tcMar/>
          <w:vAlign w:val="bottom"/>
        </w:tcPr>
        <w:p w:rsidR="00962444" w:rsidP="00A40616" w:rsidRDefault="00962444" w14:paraId="17AD93B2" w14:textId="77777777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  <w:r>
            <w:rPr>
              <w:noProof/>
            </w:rPr>
            <w:drawing>
              <wp:inline distT="0" distB="0" distL="0" distR="0" wp14:anchorId="7DD1062E" wp14:editId="56E7007B">
                <wp:extent cx="1143000" cy="241248"/>
                <wp:effectExtent l="0" t="0" r="0" b="6985"/>
                <wp:docPr id="9" name="Picture 9" descr="C:\Users\125546\AppData\Local\Microsoft\Windows\INetCache\Content.MSO\85DE90A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125546\AppData\Local\Microsoft\Windows\INetCache\Content.MSO\85DE90A5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451" cy="249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2444" w:rsidTr="1DB4D166" w14:paraId="7C5FDCEE" w14:textId="77777777">
      <w:tc>
        <w:tcPr>
          <w:tcW w:w="1440" w:type="dxa"/>
          <w:shd w:val="clear" w:color="auto" w:fill="auto"/>
          <w:tcMar>
            <w:top w:w="115" w:type="dxa"/>
          </w:tcMar>
          <w:vAlign w:val="bottom"/>
        </w:tcPr>
        <w:p w:rsidRPr="00594865" w:rsidR="00962444" w:rsidP="00A40616" w:rsidRDefault="00962444" w14:paraId="265290F1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>C3: Protected</w:t>
          </w:r>
          <w:r w:rsidRPr="00A40616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4860" w:type="dxa"/>
          <w:shd w:val="clear" w:color="auto" w:fill="auto"/>
          <w:tcMar>
            <w:top w:w="115" w:type="dxa"/>
            <w:left w:w="115" w:type="dxa"/>
            <w:right w:w="0" w:type="dxa"/>
          </w:tcMar>
          <w:vAlign w:val="bottom"/>
        </w:tcPr>
        <w:p w:rsidRPr="00594865" w:rsidR="00962444" w:rsidP="00A40616" w:rsidRDefault="00962444" w14:paraId="15F71413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 xml:space="preserve">Project ID : </w:t>
          </w:r>
          <w:r w:rsidRPr="00590DA6">
            <w:rPr>
              <w:sz w:val="18"/>
              <w:szCs w:val="18"/>
            </w:rPr>
            <w:t>1000180469</w:t>
          </w:r>
          <w:r w:rsidRPr="00A40616">
            <w:rPr>
              <w:color w:val="92D050"/>
              <w:sz w:val="18"/>
              <w:szCs w:val="18"/>
            </w:rPr>
            <w:t xml:space="preserve"> </w:t>
          </w:r>
          <w:r w:rsidRPr="00A40616">
            <w:rPr>
              <w:color w:val="598D31"/>
              <w:sz w:val="18"/>
              <w:szCs w:val="18"/>
            </w:rPr>
            <w:t>|</w:t>
          </w:r>
          <w:r w:rsidRPr="00A40616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1.0</w:t>
          </w:r>
          <w:r w:rsidRPr="00A40616">
            <w:rPr>
              <w:sz w:val="18"/>
              <w:szCs w:val="18"/>
            </w:rPr>
            <w:t xml:space="preserve"> / </w:t>
          </w:r>
          <w:proofErr w:type="spellStart"/>
          <w:r w:rsidRPr="00A40616">
            <w:rPr>
              <w:sz w:val="18"/>
              <w:szCs w:val="18"/>
            </w:rPr>
            <w:t>Ver</w:t>
          </w:r>
          <w:proofErr w:type="spellEnd"/>
          <w:r w:rsidRPr="00A40616">
            <w:rPr>
              <w:sz w:val="18"/>
              <w:szCs w:val="18"/>
            </w:rPr>
            <w:t xml:space="preserve">: </w:t>
          </w:r>
          <w:r>
            <w:rPr>
              <w:sz w:val="18"/>
              <w:szCs w:val="18"/>
            </w:rPr>
            <w:t>1.0</w:t>
          </w:r>
        </w:p>
      </w:tc>
      <w:tc>
        <w:tcPr>
          <w:tcW w:w="1591" w:type="dxa"/>
          <w:shd w:val="clear" w:color="auto" w:fill="auto"/>
          <w:tcMar>
            <w:top w:w="115" w:type="dxa"/>
          </w:tcMar>
          <w:vAlign w:val="bottom"/>
        </w:tcPr>
        <w:p w:rsidRPr="00594865" w:rsidR="00962444" w:rsidP="00BC557C" w:rsidRDefault="00962444" w14:paraId="07FF9093" w14:textId="02172FFF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  <w:ind w:right="0"/>
            <w:jc w:val="center"/>
          </w:pPr>
          <w:r w:rsidRPr="00A40616">
            <w:rPr>
              <w:noProof/>
              <w:sz w:val="18"/>
              <w:szCs w:val="18"/>
            </w:rPr>
            <w:fldChar w:fldCharType="begin"/>
          </w:r>
          <w:r w:rsidRPr="00A40616">
            <w:rPr>
              <w:noProof/>
              <w:sz w:val="18"/>
              <w:szCs w:val="18"/>
            </w:rPr>
            <w:instrText xml:space="preserve"> PAGE  \* Arabic  \* MERGEFORMAT </w:instrText>
          </w:r>
          <w:r w:rsidRPr="00A40616">
            <w:rPr>
              <w:noProof/>
              <w:sz w:val="18"/>
              <w:szCs w:val="18"/>
            </w:rPr>
            <w:fldChar w:fldCharType="separate"/>
          </w:r>
          <w:r w:rsidR="00D1234A">
            <w:rPr>
              <w:noProof/>
              <w:sz w:val="18"/>
              <w:szCs w:val="18"/>
            </w:rPr>
            <w:t>31</w:t>
          </w:r>
          <w:r w:rsidRPr="00A40616">
            <w:rPr>
              <w:noProof/>
              <w:sz w:val="18"/>
              <w:szCs w:val="18"/>
            </w:rPr>
            <w:fldChar w:fldCharType="end"/>
          </w:r>
          <w:r w:rsidRPr="00A40616">
            <w:rPr>
              <w:noProof/>
              <w:sz w:val="18"/>
              <w:szCs w:val="18"/>
            </w:rPr>
            <w:t xml:space="preserve"> of </w:t>
          </w:r>
          <w:r w:rsidRPr="00A40616">
            <w:rPr>
              <w:noProof/>
              <w:sz w:val="18"/>
              <w:szCs w:val="18"/>
            </w:rPr>
            <w:fldChar w:fldCharType="begin"/>
          </w:r>
          <w:r w:rsidRPr="00A40616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A40616">
            <w:rPr>
              <w:noProof/>
              <w:sz w:val="18"/>
              <w:szCs w:val="18"/>
            </w:rPr>
            <w:fldChar w:fldCharType="separate"/>
          </w:r>
          <w:r w:rsidR="00D1234A">
            <w:rPr>
              <w:noProof/>
              <w:sz w:val="18"/>
              <w:szCs w:val="18"/>
            </w:rPr>
            <w:t>32</w:t>
          </w:r>
          <w:r w:rsidRPr="00A40616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2459" w:type="dxa"/>
          <w:vMerge/>
          <w:tcMar/>
        </w:tcPr>
        <w:p w:rsidR="00962444" w:rsidP="00A40616" w:rsidRDefault="00962444" w14:paraId="0DE4B5B7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:rsidR="00962444" w:rsidP="00E0476B" w:rsidRDefault="00962444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W w:w="10350" w:type="dxa"/>
      <w:tblInd w:w="-720" w:type="dxa"/>
      <w:tblBorders>
        <w:insideH w:val="single" w:color="598D31" w:sz="4" w:space="0"/>
        <w:insideV w:val="single" w:color="598D31" w:sz="4" w:space="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40"/>
      <w:gridCol w:w="6451"/>
      <w:gridCol w:w="2459"/>
    </w:tblGrid>
    <w:tr w:rsidR="00962444" w:rsidTr="1DB4D166" w14:paraId="707D158E" w14:textId="77777777">
      <w:trPr>
        <w:trHeight w:val="540"/>
      </w:trPr>
      <w:tc>
        <w:tcPr>
          <w:tcW w:w="7891" w:type="dxa"/>
          <w:gridSpan w:val="2"/>
          <w:shd w:val="clear" w:color="auto" w:fill="auto"/>
          <w:tcMar>
            <w:bottom w:w="115" w:type="dxa"/>
          </w:tcMar>
          <w:vAlign w:val="bottom"/>
        </w:tcPr>
        <w:p w:rsidRPr="00A40616" w:rsidR="00962444" w:rsidP="00A40616" w:rsidRDefault="00962444" w14:paraId="46115961" w14:textId="77777777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A40616">
            <w:rPr>
              <w:sz w:val="18"/>
              <w:szCs w:val="18"/>
            </w:rPr>
            <w:t>Release Id : QTQP-TEMPW / 2.1.0 / 25-Jun-2015</w:t>
          </w:r>
        </w:p>
      </w:tc>
      <w:tc>
        <w:tcPr>
          <w:tcW w:w="2459" w:type="dxa"/>
          <w:vMerge w:val="restart"/>
          <w:shd w:val="clear" w:color="auto" w:fill="auto"/>
          <w:tcMar/>
          <w:vAlign w:val="bottom"/>
        </w:tcPr>
        <w:p w:rsidR="00962444" w:rsidP="00A40616" w:rsidRDefault="00962444" w14:paraId="2DBF0D7D" w14:textId="77777777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  <w:r>
            <w:rPr>
              <w:noProof/>
            </w:rPr>
            <w:drawing>
              <wp:inline distT="0" distB="0" distL="0" distR="0" wp14:anchorId="2888CA42" wp14:editId="07777777">
                <wp:extent cx="1485900" cy="542925"/>
                <wp:effectExtent l="0" t="0" r="0" b="0"/>
                <wp:docPr id="7" name="Picture 3" descr="Cognizant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gnizant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2444" w:rsidTr="1DB4D166" w14:paraId="1B660276" w14:textId="77777777">
      <w:tc>
        <w:tcPr>
          <w:tcW w:w="1440" w:type="dxa"/>
          <w:shd w:val="clear" w:color="auto" w:fill="auto"/>
          <w:tcMar>
            <w:top w:w="115" w:type="dxa"/>
          </w:tcMar>
          <w:vAlign w:val="bottom"/>
        </w:tcPr>
        <w:p w:rsidRPr="00594865" w:rsidR="00962444" w:rsidP="00A40616" w:rsidRDefault="00962444" w14:paraId="73BD6D0C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>C3: Protected</w:t>
          </w:r>
          <w:r w:rsidRPr="00A40616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6451" w:type="dxa"/>
          <w:shd w:val="clear" w:color="auto" w:fill="auto"/>
          <w:tcMar>
            <w:top w:w="115" w:type="dxa"/>
            <w:left w:w="115" w:type="dxa"/>
            <w:right w:w="0" w:type="dxa"/>
          </w:tcMar>
          <w:vAlign w:val="bottom"/>
        </w:tcPr>
        <w:p w:rsidRPr="00594865" w:rsidR="00962444" w:rsidP="00A40616" w:rsidRDefault="00962444" w14:paraId="72423152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A40616">
            <w:rPr>
              <w:sz w:val="18"/>
              <w:szCs w:val="18"/>
            </w:rPr>
            <w:t>Project ID : &lt;Project ID&gt;</w:t>
          </w:r>
          <w:r w:rsidRPr="00A40616">
            <w:rPr>
              <w:color w:val="92D050"/>
              <w:sz w:val="18"/>
              <w:szCs w:val="18"/>
            </w:rPr>
            <w:t xml:space="preserve"> </w:t>
          </w:r>
          <w:r w:rsidRPr="00A40616">
            <w:rPr>
              <w:color w:val="598D31"/>
              <w:sz w:val="18"/>
              <w:szCs w:val="18"/>
            </w:rPr>
            <w:t>|</w:t>
          </w:r>
          <w:r w:rsidRPr="00A40616">
            <w:rPr>
              <w:sz w:val="18"/>
              <w:szCs w:val="18"/>
            </w:rPr>
            <w:t xml:space="preserve"> &lt;SCI.ID. &gt; / </w:t>
          </w:r>
          <w:proofErr w:type="spellStart"/>
          <w:r w:rsidRPr="00A40616">
            <w:rPr>
              <w:sz w:val="18"/>
              <w:szCs w:val="18"/>
            </w:rPr>
            <w:t>Ver</w:t>
          </w:r>
          <w:proofErr w:type="spellEnd"/>
          <w:r w:rsidRPr="00A40616">
            <w:rPr>
              <w:sz w:val="18"/>
              <w:szCs w:val="18"/>
            </w:rPr>
            <w:t>: &lt;</w:t>
          </w:r>
          <w:proofErr w:type="spellStart"/>
          <w:r w:rsidRPr="00A40616">
            <w:rPr>
              <w:sz w:val="18"/>
              <w:szCs w:val="18"/>
            </w:rPr>
            <w:t>Ver</w:t>
          </w:r>
          <w:proofErr w:type="spellEnd"/>
          <w:r w:rsidRPr="00A40616">
            <w:rPr>
              <w:sz w:val="18"/>
              <w:szCs w:val="18"/>
            </w:rPr>
            <w:t xml:space="preserve"> No.&gt;</w:t>
          </w:r>
        </w:p>
      </w:tc>
      <w:tc>
        <w:tcPr>
          <w:tcW w:w="2459" w:type="dxa"/>
          <w:vMerge/>
          <w:tcMar/>
        </w:tcPr>
        <w:p w:rsidR="00962444" w:rsidP="00A40616" w:rsidRDefault="00962444" w14:paraId="6B62F1B3" w14:textId="7777777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:rsidRPr="002B50D0" w:rsidR="00962444" w:rsidP="002B50D0" w:rsidRDefault="00962444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0DF" w:rsidRDefault="002920DF" w14:paraId="4E30BD7D" w14:textId="77777777">
      <w:r>
        <w:separator/>
      </w:r>
    </w:p>
  </w:footnote>
  <w:footnote w:type="continuationSeparator" w:id="0">
    <w:p w:rsidR="002920DF" w:rsidRDefault="002920DF" w14:paraId="0A245BC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444" w:rsidP="007617B7" w:rsidRDefault="00962444" w14:paraId="5414490A" w14:textId="77777777">
    <w:pPr>
      <w:pStyle w:val="Header"/>
      <w:tabs>
        <w:tab w:val="clear" w:pos="8640"/>
        <w:tab w:val="right" w:pos="9720"/>
      </w:tabs>
      <w:ind w:left="-630" w:right="-873"/>
    </w:pPr>
    <w:r w:rsidRPr="00D33F4C">
      <w:rPr>
        <w:rFonts w:eastAsia="MS Mincho" w:cs="Arial"/>
        <w:b/>
        <w:color w:val="7F7F7F"/>
        <w:sz w:val="18"/>
        <w:szCs w:val="18"/>
      </w:rPr>
      <w:t>Controlled Copy</w:t>
    </w:r>
    <w:r>
      <w:rPr>
        <w:rFonts w:eastAsia="MS Mincho" w:cs="Arial"/>
        <w:b/>
        <w:color w:val="7F7F7F"/>
        <w:sz w:val="18"/>
        <w:szCs w:val="18"/>
      </w:rPr>
      <w:tab/>
    </w:r>
    <w:r w:rsidRPr="00D33F4C">
      <w:rPr>
        <w:rFonts w:eastAsia="MS Mincho" w:cs="Arial"/>
        <w:b/>
        <w:color w:val="7F7F7F"/>
        <w:sz w:val="18"/>
        <w:szCs w:val="18"/>
      </w:rPr>
      <w:tab/>
    </w:r>
    <w:r w:rsidRPr="00D33F4C">
      <w:rPr>
        <w:rFonts w:cs="Arial"/>
        <w:b/>
        <w:color w:val="7F7F7F"/>
        <w:sz w:val="18"/>
      </w:rPr>
      <w:t>&lt;Name&gt;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4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26C0D88"/>
    <w:multiLevelType w:val="hybridMultilevel"/>
    <w:tmpl w:val="BA02993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6" w15:restartNumberingAfterBreak="0">
    <w:nsid w:val="35B05E90"/>
    <w:multiLevelType w:val="hybridMultilevel"/>
    <w:tmpl w:val="F7AABCC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 w15:restartNumberingAfterBreak="0">
    <w:nsid w:val="49871506"/>
    <w:multiLevelType w:val="hybridMultilevel"/>
    <w:tmpl w:val="6C766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0B4249"/>
    <w:multiLevelType w:val="hybridMultilevel"/>
    <w:tmpl w:val="7F5E9642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9" w15:restartNumberingAfterBreak="0">
    <w:nsid w:val="702D35FF"/>
    <w:multiLevelType w:val="hybridMultilevel"/>
    <w:tmpl w:val="7E3E8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C573CA"/>
    <w:multiLevelType w:val="hybridMultilevel"/>
    <w:tmpl w:val="97783C1C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1" w15:restartNumberingAfterBreak="0">
    <w:nsid w:val="77DB4EF9"/>
    <w:multiLevelType w:val="hybridMultilevel"/>
    <w:tmpl w:val="3BE299B0"/>
    <w:lvl w:ilvl="0" w:tplc="2026D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3"/>
  </w:num>
  <w:num w:numId="15">
    <w:abstractNumId w:val="20"/>
  </w:num>
  <w:num w:numId="16">
    <w:abstractNumId w:val="10"/>
  </w:num>
  <w:num w:numId="17">
    <w:abstractNumId w:val="19"/>
  </w:num>
  <w:num w:numId="18">
    <w:abstractNumId w:val="17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15"/>
  </w:num>
  <w:num w:numId="24">
    <w:abstractNumId w:val="16"/>
  </w:num>
  <w:num w:numId="25">
    <w:abstractNumId w:val="21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322C"/>
    <w:rsid w:val="000038B2"/>
    <w:rsid w:val="00003961"/>
    <w:rsid w:val="00003B58"/>
    <w:rsid w:val="00004470"/>
    <w:rsid w:val="00005177"/>
    <w:rsid w:val="00005689"/>
    <w:rsid w:val="00007AA1"/>
    <w:rsid w:val="00010ECE"/>
    <w:rsid w:val="000111EF"/>
    <w:rsid w:val="00013FC2"/>
    <w:rsid w:val="0001439D"/>
    <w:rsid w:val="0001672A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D7C"/>
    <w:rsid w:val="000652EA"/>
    <w:rsid w:val="0006592A"/>
    <w:rsid w:val="00071B85"/>
    <w:rsid w:val="00071B86"/>
    <w:rsid w:val="00072FDD"/>
    <w:rsid w:val="0007301C"/>
    <w:rsid w:val="00073CE0"/>
    <w:rsid w:val="00074F0A"/>
    <w:rsid w:val="0007562B"/>
    <w:rsid w:val="00077C7E"/>
    <w:rsid w:val="000803ED"/>
    <w:rsid w:val="000841A7"/>
    <w:rsid w:val="000850D6"/>
    <w:rsid w:val="00093AB7"/>
    <w:rsid w:val="00093F14"/>
    <w:rsid w:val="00095523"/>
    <w:rsid w:val="00095A4F"/>
    <w:rsid w:val="00096491"/>
    <w:rsid w:val="0009673E"/>
    <w:rsid w:val="000A352C"/>
    <w:rsid w:val="000A4091"/>
    <w:rsid w:val="000A57ED"/>
    <w:rsid w:val="000A57F0"/>
    <w:rsid w:val="000A6213"/>
    <w:rsid w:val="000A67F4"/>
    <w:rsid w:val="000A79A6"/>
    <w:rsid w:val="000B0B67"/>
    <w:rsid w:val="000B0CB1"/>
    <w:rsid w:val="000B2C83"/>
    <w:rsid w:val="000B574F"/>
    <w:rsid w:val="000B68E7"/>
    <w:rsid w:val="000C04CF"/>
    <w:rsid w:val="000C191E"/>
    <w:rsid w:val="000C1E28"/>
    <w:rsid w:val="000C2205"/>
    <w:rsid w:val="000C4856"/>
    <w:rsid w:val="000C5CAA"/>
    <w:rsid w:val="000C6186"/>
    <w:rsid w:val="000D0731"/>
    <w:rsid w:val="000D3C30"/>
    <w:rsid w:val="000D6671"/>
    <w:rsid w:val="000D7C2C"/>
    <w:rsid w:val="000E2295"/>
    <w:rsid w:val="000E2E69"/>
    <w:rsid w:val="000E48F5"/>
    <w:rsid w:val="000E69B3"/>
    <w:rsid w:val="000E722E"/>
    <w:rsid w:val="000F2173"/>
    <w:rsid w:val="000F741C"/>
    <w:rsid w:val="00100FE7"/>
    <w:rsid w:val="00103C24"/>
    <w:rsid w:val="001045EF"/>
    <w:rsid w:val="00105A27"/>
    <w:rsid w:val="00105A98"/>
    <w:rsid w:val="00106EA2"/>
    <w:rsid w:val="00107502"/>
    <w:rsid w:val="00110008"/>
    <w:rsid w:val="00111C7C"/>
    <w:rsid w:val="001217F8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5B1E"/>
    <w:rsid w:val="00146A1B"/>
    <w:rsid w:val="00147626"/>
    <w:rsid w:val="00147BB6"/>
    <w:rsid w:val="00151AED"/>
    <w:rsid w:val="00151B7C"/>
    <w:rsid w:val="00152886"/>
    <w:rsid w:val="00152F05"/>
    <w:rsid w:val="00153BF0"/>
    <w:rsid w:val="0015417D"/>
    <w:rsid w:val="0015700A"/>
    <w:rsid w:val="00157E31"/>
    <w:rsid w:val="001610F0"/>
    <w:rsid w:val="00163134"/>
    <w:rsid w:val="001639AD"/>
    <w:rsid w:val="001671F2"/>
    <w:rsid w:val="00167BF3"/>
    <w:rsid w:val="001704B8"/>
    <w:rsid w:val="00171BAD"/>
    <w:rsid w:val="00172248"/>
    <w:rsid w:val="0017259C"/>
    <w:rsid w:val="00176505"/>
    <w:rsid w:val="00176882"/>
    <w:rsid w:val="0017769D"/>
    <w:rsid w:val="00181AAE"/>
    <w:rsid w:val="00183A59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A35"/>
    <w:rsid w:val="001B3B98"/>
    <w:rsid w:val="001B3C9D"/>
    <w:rsid w:val="001B4558"/>
    <w:rsid w:val="001B7536"/>
    <w:rsid w:val="001C4489"/>
    <w:rsid w:val="001C478C"/>
    <w:rsid w:val="001D0709"/>
    <w:rsid w:val="001D0B1F"/>
    <w:rsid w:val="001D2B30"/>
    <w:rsid w:val="001D66B3"/>
    <w:rsid w:val="001D7BF4"/>
    <w:rsid w:val="001E2105"/>
    <w:rsid w:val="001E2106"/>
    <w:rsid w:val="001E253B"/>
    <w:rsid w:val="001E2F09"/>
    <w:rsid w:val="001E3159"/>
    <w:rsid w:val="001E64F7"/>
    <w:rsid w:val="001F0002"/>
    <w:rsid w:val="001F0CCA"/>
    <w:rsid w:val="001F3992"/>
    <w:rsid w:val="001F439B"/>
    <w:rsid w:val="001F469F"/>
    <w:rsid w:val="001F4950"/>
    <w:rsid w:val="001F6AF7"/>
    <w:rsid w:val="00200615"/>
    <w:rsid w:val="00202B41"/>
    <w:rsid w:val="00204963"/>
    <w:rsid w:val="00205909"/>
    <w:rsid w:val="00205AFA"/>
    <w:rsid w:val="0020695B"/>
    <w:rsid w:val="00207B82"/>
    <w:rsid w:val="002104E6"/>
    <w:rsid w:val="002105AC"/>
    <w:rsid w:val="00210956"/>
    <w:rsid w:val="00215E62"/>
    <w:rsid w:val="00220B47"/>
    <w:rsid w:val="00222B62"/>
    <w:rsid w:val="00222F32"/>
    <w:rsid w:val="00225399"/>
    <w:rsid w:val="002255D2"/>
    <w:rsid w:val="0023206C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60B9"/>
    <w:rsid w:val="002C6E4C"/>
    <w:rsid w:val="002D0915"/>
    <w:rsid w:val="002D2B5F"/>
    <w:rsid w:val="002D7C71"/>
    <w:rsid w:val="002D7C8C"/>
    <w:rsid w:val="002E07D2"/>
    <w:rsid w:val="002E23AF"/>
    <w:rsid w:val="002E314A"/>
    <w:rsid w:val="002E37BB"/>
    <w:rsid w:val="002E4713"/>
    <w:rsid w:val="002F1F7B"/>
    <w:rsid w:val="002F1FC8"/>
    <w:rsid w:val="002F29A4"/>
    <w:rsid w:val="002F5208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D15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1A78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D061C"/>
    <w:rsid w:val="003D4B40"/>
    <w:rsid w:val="003D6653"/>
    <w:rsid w:val="003D6CF5"/>
    <w:rsid w:val="003D7501"/>
    <w:rsid w:val="003D7D4D"/>
    <w:rsid w:val="003E0691"/>
    <w:rsid w:val="003E0CDB"/>
    <w:rsid w:val="003E14CA"/>
    <w:rsid w:val="003E2382"/>
    <w:rsid w:val="003E5C21"/>
    <w:rsid w:val="003E6CA9"/>
    <w:rsid w:val="003F0BF1"/>
    <w:rsid w:val="003F176B"/>
    <w:rsid w:val="003F1933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F6A"/>
    <w:rsid w:val="00404371"/>
    <w:rsid w:val="004054A7"/>
    <w:rsid w:val="00413402"/>
    <w:rsid w:val="00415297"/>
    <w:rsid w:val="00420BE8"/>
    <w:rsid w:val="004221E0"/>
    <w:rsid w:val="004231A4"/>
    <w:rsid w:val="00423E6D"/>
    <w:rsid w:val="00424B72"/>
    <w:rsid w:val="00425662"/>
    <w:rsid w:val="00425747"/>
    <w:rsid w:val="00426858"/>
    <w:rsid w:val="00426880"/>
    <w:rsid w:val="00426F53"/>
    <w:rsid w:val="004270AE"/>
    <w:rsid w:val="0043361A"/>
    <w:rsid w:val="00433967"/>
    <w:rsid w:val="004367E0"/>
    <w:rsid w:val="00437195"/>
    <w:rsid w:val="0044049D"/>
    <w:rsid w:val="00441518"/>
    <w:rsid w:val="004544F8"/>
    <w:rsid w:val="00456503"/>
    <w:rsid w:val="00457085"/>
    <w:rsid w:val="004573A0"/>
    <w:rsid w:val="0045754D"/>
    <w:rsid w:val="00464ABE"/>
    <w:rsid w:val="00464E6B"/>
    <w:rsid w:val="00465725"/>
    <w:rsid w:val="00467088"/>
    <w:rsid w:val="004748BD"/>
    <w:rsid w:val="00477693"/>
    <w:rsid w:val="00481826"/>
    <w:rsid w:val="00481927"/>
    <w:rsid w:val="00482B4D"/>
    <w:rsid w:val="0048513C"/>
    <w:rsid w:val="004853C3"/>
    <w:rsid w:val="0048579F"/>
    <w:rsid w:val="004865BF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5294"/>
    <w:rsid w:val="004A6449"/>
    <w:rsid w:val="004A646E"/>
    <w:rsid w:val="004A700A"/>
    <w:rsid w:val="004B39F8"/>
    <w:rsid w:val="004B416F"/>
    <w:rsid w:val="004B600D"/>
    <w:rsid w:val="004B79BF"/>
    <w:rsid w:val="004B7EDD"/>
    <w:rsid w:val="004C1491"/>
    <w:rsid w:val="004C3CDB"/>
    <w:rsid w:val="004C5423"/>
    <w:rsid w:val="004C69FF"/>
    <w:rsid w:val="004C6CFD"/>
    <w:rsid w:val="004C73E7"/>
    <w:rsid w:val="004D0860"/>
    <w:rsid w:val="004D0B1E"/>
    <w:rsid w:val="004D0E8F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7A87"/>
    <w:rsid w:val="004F03A0"/>
    <w:rsid w:val="004F07BC"/>
    <w:rsid w:val="004F1FCD"/>
    <w:rsid w:val="004F2895"/>
    <w:rsid w:val="004F2ED6"/>
    <w:rsid w:val="004F2F10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12B23"/>
    <w:rsid w:val="005152CC"/>
    <w:rsid w:val="00520C07"/>
    <w:rsid w:val="00521353"/>
    <w:rsid w:val="00521459"/>
    <w:rsid w:val="005222D6"/>
    <w:rsid w:val="005236BD"/>
    <w:rsid w:val="00523B04"/>
    <w:rsid w:val="00523C48"/>
    <w:rsid w:val="00523E51"/>
    <w:rsid w:val="0052679B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5E4B"/>
    <w:rsid w:val="00550A3E"/>
    <w:rsid w:val="00552D3E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11E2"/>
    <w:rsid w:val="00591E65"/>
    <w:rsid w:val="00594865"/>
    <w:rsid w:val="0059515C"/>
    <w:rsid w:val="00595BE0"/>
    <w:rsid w:val="00595E72"/>
    <w:rsid w:val="005970DD"/>
    <w:rsid w:val="0059717D"/>
    <w:rsid w:val="005A01AB"/>
    <w:rsid w:val="005A2105"/>
    <w:rsid w:val="005A52F9"/>
    <w:rsid w:val="005A75BD"/>
    <w:rsid w:val="005B1C6E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ABB"/>
    <w:rsid w:val="005D7267"/>
    <w:rsid w:val="005D78E0"/>
    <w:rsid w:val="005E39E2"/>
    <w:rsid w:val="005E4577"/>
    <w:rsid w:val="005E56F7"/>
    <w:rsid w:val="005E5A12"/>
    <w:rsid w:val="005E5DC6"/>
    <w:rsid w:val="005E6B28"/>
    <w:rsid w:val="005F0B98"/>
    <w:rsid w:val="005F102E"/>
    <w:rsid w:val="005F13FF"/>
    <w:rsid w:val="005F3B54"/>
    <w:rsid w:val="005F489A"/>
    <w:rsid w:val="005F6CC2"/>
    <w:rsid w:val="006003D0"/>
    <w:rsid w:val="006024DF"/>
    <w:rsid w:val="0060449F"/>
    <w:rsid w:val="006046EF"/>
    <w:rsid w:val="00605005"/>
    <w:rsid w:val="00610668"/>
    <w:rsid w:val="00611041"/>
    <w:rsid w:val="0061236B"/>
    <w:rsid w:val="0061302D"/>
    <w:rsid w:val="00623C14"/>
    <w:rsid w:val="00623E82"/>
    <w:rsid w:val="0062451E"/>
    <w:rsid w:val="00632C72"/>
    <w:rsid w:val="00632F7C"/>
    <w:rsid w:val="00633687"/>
    <w:rsid w:val="00633BDF"/>
    <w:rsid w:val="00636282"/>
    <w:rsid w:val="0063638C"/>
    <w:rsid w:val="00640D0E"/>
    <w:rsid w:val="00644392"/>
    <w:rsid w:val="00645B27"/>
    <w:rsid w:val="00650FE2"/>
    <w:rsid w:val="00651282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717E"/>
    <w:rsid w:val="00687698"/>
    <w:rsid w:val="00687D73"/>
    <w:rsid w:val="00690958"/>
    <w:rsid w:val="006924FC"/>
    <w:rsid w:val="006953FC"/>
    <w:rsid w:val="00696D6F"/>
    <w:rsid w:val="00696E7C"/>
    <w:rsid w:val="00697F96"/>
    <w:rsid w:val="006A00C7"/>
    <w:rsid w:val="006A2081"/>
    <w:rsid w:val="006A247F"/>
    <w:rsid w:val="006A777C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20AC"/>
    <w:rsid w:val="006E2ACA"/>
    <w:rsid w:val="006E36A0"/>
    <w:rsid w:val="006E47D3"/>
    <w:rsid w:val="006E5BB0"/>
    <w:rsid w:val="006E7650"/>
    <w:rsid w:val="006E7BB8"/>
    <w:rsid w:val="006F2C68"/>
    <w:rsid w:val="006F30D7"/>
    <w:rsid w:val="006F5101"/>
    <w:rsid w:val="006F5B26"/>
    <w:rsid w:val="0070027C"/>
    <w:rsid w:val="00701B9D"/>
    <w:rsid w:val="00703B64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30E7F"/>
    <w:rsid w:val="0073281D"/>
    <w:rsid w:val="00734BCF"/>
    <w:rsid w:val="00735287"/>
    <w:rsid w:val="007358C2"/>
    <w:rsid w:val="00735AAE"/>
    <w:rsid w:val="00735D11"/>
    <w:rsid w:val="00742081"/>
    <w:rsid w:val="00745FA2"/>
    <w:rsid w:val="00746B18"/>
    <w:rsid w:val="0075144C"/>
    <w:rsid w:val="00751FAC"/>
    <w:rsid w:val="00752299"/>
    <w:rsid w:val="007617B7"/>
    <w:rsid w:val="00764176"/>
    <w:rsid w:val="0077023A"/>
    <w:rsid w:val="0077342D"/>
    <w:rsid w:val="0077590D"/>
    <w:rsid w:val="007762D0"/>
    <w:rsid w:val="007767E4"/>
    <w:rsid w:val="00777A56"/>
    <w:rsid w:val="007811BD"/>
    <w:rsid w:val="007821FF"/>
    <w:rsid w:val="0078306E"/>
    <w:rsid w:val="00783E35"/>
    <w:rsid w:val="00784E22"/>
    <w:rsid w:val="007865B9"/>
    <w:rsid w:val="00790A82"/>
    <w:rsid w:val="00791A82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C0A43"/>
    <w:rsid w:val="007C15F2"/>
    <w:rsid w:val="007C1827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60C6"/>
    <w:rsid w:val="007E6EEF"/>
    <w:rsid w:val="007E6FCA"/>
    <w:rsid w:val="007F2F65"/>
    <w:rsid w:val="007F33A1"/>
    <w:rsid w:val="007F391B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12AA8"/>
    <w:rsid w:val="008131CA"/>
    <w:rsid w:val="00813CCE"/>
    <w:rsid w:val="0081551F"/>
    <w:rsid w:val="0081562A"/>
    <w:rsid w:val="00817EDA"/>
    <w:rsid w:val="00824205"/>
    <w:rsid w:val="00824BC3"/>
    <w:rsid w:val="00825D45"/>
    <w:rsid w:val="00825E94"/>
    <w:rsid w:val="008261F7"/>
    <w:rsid w:val="00826CFC"/>
    <w:rsid w:val="00826E55"/>
    <w:rsid w:val="00830EA5"/>
    <w:rsid w:val="008313F6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6B86"/>
    <w:rsid w:val="008479F3"/>
    <w:rsid w:val="00852DF4"/>
    <w:rsid w:val="00854708"/>
    <w:rsid w:val="00856153"/>
    <w:rsid w:val="00857AFF"/>
    <w:rsid w:val="0086059F"/>
    <w:rsid w:val="00862905"/>
    <w:rsid w:val="008634D7"/>
    <w:rsid w:val="0087141B"/>
    <w:rsid w:val="00872463"/>
    <w:rsid w:val="008750A7"/>
    <w:rsid w:val="00880569"/>
    <w:rsid w:val="00880EC8"/>
    <w:rsid w:val="00882185"/>
    <w:rsid w:val="00884FA8"/>
    <w:rsid w:val="0088560E"/>
    <w:rsid w:val="0088589C"/>
    <w:rsid w:val="00885C43"/>
    <w:rsid w:val="00886353"/>
    <w:rsid w:val="00886BDC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7AA6"/>
    <w:rsid w:val="008B4106"/>
    <w:rsid w:val="008B6113"/>
    <w:rsid w:val="008B6123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77AB"/>
    <w:rsid w:val="008E3881"/>
    <w:rsid w:val="008E477D"/>
    <w:rsid w:val="008E694A"/>
    <w:rsid w:val="008E7423"/>
    <w:rsid w:val="008E7E43"/>
    <w:rsid w:val="008F0708"/>
    <w:rsid w:val="008F0C23"/>
    <w:rsid w:val="00901641"/>
    <w:rsid w:val="0090194A"/>
    <w:rsid w:val="00903FD5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55A9"/>
    <w:rsid w:val="00937E99"/>
    <w:rsid w:val="0094044B"/>
    <w:rsid w:val="0094059B"/>
    <w:rsid w:val="00940832"/>
    <w:rsid w:val="00940E6F"/>
    <w:rsid w:val="009442AC"/>
    <w:rsid w:val="00945639"/>
    <w:rsid w:val="009461C2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697C"/>
    <w:rsid w:val="009669A8"/>
    <w:rsid w:val="009706C5"/>
    <w:rsid w:val="00974863"/>
    <w:rsid w:val="0097668A"/>
    <w:rsid w:val="00977135"/>
    <w:rsid w:val="009771EB"/>
    <w:rsid w:val="00980C2E"/>
    <w:rsid w:val="00983896"/>
    <w:rsid w:val="00984596"/>
    <w:rsid w:val="009846C0"/>
    <w:rsid w:val="00987D2C"/>
    <w:rsid w:val="00993C85"/>
    <w:rsid w:val="009A1070"/>
    <w:rsid w:val="009A12EC"/>
    <w:rsid w:val="009A2B27"/>
    <w:rsid w:val="009A31AD"/>
    <w:rsid w:val="009A46D1"/>
    <w:rsid w:val="009A583F"/>
    <w:rsid w:val="009A63CD"/>
    <w:rsid w:val="009C234F"/>
    <w:rsid w:val="009C4118"/>
    <w:rsid w:val="009C5016"/>
    <w:rsid w:val="009C7401"/>
    <w:rsid w:val="009D19B8"/>
    <w:rsid w:val="009D3517"/>
    <w:rsid w:val="009D7CE8"/>
    <w:rsid w:val="009D7DBF"/>
    <w:rsid w:val="009E1066"/>
    <w:rsid w:val="009E3E34"/>
    <w:rsid w:val="009F0164"/>
    <w:rsid w:val="009F02B3"/>
    <w:rsid w:val="009F0923"/>
    <w:rsid w:val="009F1E74"/>
    <w:rsid w:val="009F21F7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6711"/>
    <w:rsid w:val="00A169F6"/>
    <w:rsid w:val="00A16B32"/>
    <w:rsid w:val="00A218A9"/>
    <w:rsid w:val="00A22245"/>
    <w:rsid w:val="00A26FC4"/>
    <w:rsid w:val="00A31D03"/>
    <w:rsid w:val="00A3216A"/>
    <w:rsid w:val="00A33689"/>
    <w:rsid w:val="00A3755B"/>
    <w:rsid w:val="00A400FB"/>
    <w:rsid w:val="00A40616"/>
    <w:rsid w:val="00A40730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93233"/>
    <w:rsid w:val="00A93850"/>
    <w:rsid w:val="00A93DAB"/>
    <w:rsid w:val="00A96AF2"/>
    <w:rsid w:val="00AA17B6"/>
    <w:rsid w:val="00AA19E8"/>
    <w:rsid w:val="00AA21B0"/>
    <w:rsid w:val="00AA45E3"/>
    <w:rsid w:val="00AA6CC2"/>
    <w:rsid w:val="00AA77DC"/>
    <w:rsid w:val="00AB008F"/>
    <w:rsid w:val="00AB08C0"/>
    <w:rsid w:val="00AB09DD"/>
    <w:rsid w:val="00AB0E4C"/>
    <w:rsid w:val="00AB17AA"/>
    <w:rsid w:val="00AB24A6"/>
    <w:rsid w:val="00AB55DF"/>
    <w:rsid w:val="00AB7AC8"/>
    <w:rsid w:val="00AC0B83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C2F"/>
    <w:rsid w:val="00AD0D91"/>
    <w:rsid w:val="00AD1046"/>
    <w:rsid w:val="00AD131F"/>
    <w:rsid w:val="00AD3693"/>
    <w:rsid w:val="00AD3BFC"/>
    <w:rsid w:val="00AD3F56"/>
    <w:rsid w:val="00AD42C5"/>
    <w:rsid w:val="00AD5FE8"/>
    <w:rsid w:val="00AD6A63"/>
    <w:rsid w:val="00AD6B31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4258"/>
    <w:rsid w:val="00B1489E"/>
    <w:rsid w:val="00B175B2"/>
    <w:rsid w:val="00B2231B"/>
    <w:rsid w:val="00B226D9"/>
    <w:rsid w:val="00B2346F"/>
    <w:rsid w:val="00B24108"/>
    <w:rsid w:val="00B27DD0"/>
    <w:rsid w:val="00B32900"/>
    <w:rsid w:val="00B34D33"/>
    <w:rsid w:val="00B36185"/>
    <w:rsid w:val="00B3654D"/>
    <w:rsid w:val="00B37D1C"/>
    <w:rsid w:val="00B40E81"/>
    <w:rsid w:val="00B40ED8"/>
    <w:rsid w:val="00B411B4"/>
    <w:rsid w:val="00B41462"/>
    <w:rsid w:val="00B47716"/>
    <w:rsid w:val="00B506D1"/>
    <w:rsid w:val="00B51778"/>
    <w:rsid w:val="00B525C1"/>
    <w:rsid w:val="00B52B21"/>
    <w:rsid w:val="00B53C4C"/>
    <w:rsid w:val="00B549C2"/>
    <w:rsid w:val="00B54B83"/>
    <w:rsid w:val="00B5666C"/>
    <w:rsid w:val="00B56976"/>
    <w:rsid w:val="00B57621"/>
    <w:rsid w:val="00B57E5F"/>
    <w:rsid w:val="00B607F4"/>
    <w:rsid w:val="00B62FB9"/>
    <w:rsid w:val="00B6364E"/>
    <w:rsid w:val="00B63BFA"/>
    <w:rsid w:val="00B63C99"/>
    <w:rsid w:val="00B63CF4"/>
    <w:rsid w:val="00B651E4"/>
    <w:rsid w:val="00B66AC4"/>
    <w:rsid w:val="00B67C7D"/>
    <w:rsid w:val="00B7064A"/>
    <w:rsid w:val="00B72C52"/>
    <w:rsid w:val="00B74726"/>
    <w:rsid w:val="00B75EB3"/>
    <w:rsid w:val="00B76AE0"/>
    <w:rsid w:val="00B76D93"/>
    <w:rsid w:val="00B81C3E"/>
    <w:rsid w:val="00B81ED6"/>
    <w:rsid w:val="00B82E8F"/>
    <w:rsid w:val="00B869EC"/>
    <w:rsid w:val="00B9055D"/>
    <w:rsid w:val="00B91E45"/>
    <w:rsid w:val="00B924AE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48E1"/>
    <w:rsid w:val="00BC0B99"/>
    <w:rsid w:val="00BC0E47"/>
    <w:rsid w:val="00BC165C"/>
    <w:rsid w:val="00BC557C"/>
    <w:rsid w:val="00BC6B5C"/>
    <w:rsid w:val="00BC7869"/>
    <w:rsid w:val="00BD06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60C1"/>
    <w:rsid w:val="00C3645B"/>
    <w:rsid w:val="00C374E8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62EE"/>
    <w:rsid w:val="00C56B39"/>
    <w:rsid w:val="00C6091E"/>
    <w:rsid w:val="00C61399"/>
    <w:rsid w:val="00C62628"/>
    <w:rsid w:val="00C63056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38AA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D02E1"/>
    <w:rsid w:val="00CD29C1"/>
    <w:rsid w:val="00CD3857"/>
    <w:rsid w:val="00CD3B20"/>
    <w:rsid w:val="00CD437B"/>
    <w:rsid w:val="00CD5851"/>
    <w:rsid w:val="00CE132D"/>
    <w:rsid w:val="00CE28CE"/>
    <w:rsid w:val="00CF3084"/>
    <w:rsid w:val="00CF43DA"/>
    <w:rsid w:val="00CF4AC6"/>
    <w:rsid w:val="00CF548F"/>
    <w:rsid w:val="00CF7245"/>
    <w:rsid w:val="00CF74FE"/>
    <w:rsid w:val="00D021A5"/>
    <w:rsid w:val="00D053E8"/>
    <w:rsid w:val="00D07D20"/>
    <w:rsid w:val="00D1234A"/>
    <w:rsid w:val="00D1706B"/>
    <w:rsid w:val="00D1765D"/>
    <w:rsid w:val="00D20740"/>
    <w:rsid w:val="00D20A31"/>
    <w:rsid w:val="00D21762"/>
    <w:rsid w:val="00D23845"/>
    <w:rsid w:val="00D23E8F"/>
    <w:rsid w:val="00D24432"/>
    <w:rsid w:val="00D24D72"/>
    <w:rsid w:val="00D26685"/>
    <w:rsid w:val="00D27007"/>
    <w:rsid w:val="00D31F1E"/>
    <w:rsid w:val="00D342B2"/>
    <w:rsid w:val="00D367A5"/>
    <w:rsid w:val="00D377A7"/>
    <w:rsid w:val="00D427FE"/>
    <w:rsid w:val="00D436A3"/>
    <w:rsid w:val="00D44619"/>
    <w:rsid w:val="00D45DE6"/>
    <w:rsid w:val="00D474FC"/>
    <w:rsid w:val="00D5065D"/>
    <w:rsid w:val="00D53881"/>
    <w:rsid w:val="00D53E12"/>
    <w:rsid w:val="00D55C91"/>
    <w:rsid w:val="00D55F46"/>
    <w:rsid w:val="00D56278"/>
    <w:rsid w:val="00D57188"/>
    <w:rsid w:val="00D60122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331E"/>
    <w:rsid w:val="00D93840"/>
    <w:rsid w:val="00D966FE"/>
    <w:rsid w:val="00D97FAB"/>
    <w:rsid w:val="00DA360F"/>
    <w:rsid w:val="00DA66E8"/>
    <w:rsid w:val="00DA673B"/>
    <w:rsid w:val="00DA6D48"/>
    <w:rsid w:val="00DB07A9"/>
    <w:rsid w:val="00DB38F4"/>
    <w:rsid w:val="00DB406E"/>
    <w:rsid w:val="00DB4A66"/>
    <w:rsid w:val="00DB6A90"/>
    <w:rsid w:val="00DB71E9"/>
    <w:rsid w:val="00DC1A39"/>
    <w:rsid w:val="00DC1C67"/>
    <w:rsid w:val="00DC217C"/>
    <w:rsid w:val="00DC2C0E"/>
    <w:rsid w:val="00DC4181"/>
    <w:rsid w:val="00DC4CA1"/>
    <w:rsid w:val="00DC6828"/>
    <w:rsid w:val="00DC7957"/>
    <w:rsid w:val="00DC7AAF"/>
    <w:rsid w:val="00DD1837"/>
    <w:rsid w:val="00DD21F2"/>
    <w:rsid w:val="00DD2943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110CF"/>
    <w:rsid w:val="00E14F44"/>
    <w:rsid w:val="00E16817"/>
    <w:rsid w:val="00E1751F"/>
    <w:rsid w:val="00E176DF"/>
    <w:rsid w:val="00E23F39"/>
    <w:rsid w:val="00E24F84"/>
    <w:rsid w:val="00E306FB"/>
    <w:rsid w:val="00E30BF4"/>
    <w:rsid w:val="00E32719"/>
    <w:rsid w:val="00E3277B"/>
    <w:rsid w:val="00E3457B"/>
    <w:rsid w:val="00E34C6B"/>
    <w:rsid w:val="00E34C9B"/>
    <w:rsid w:val="00E364BD"/>
    <w:rsid w:val="00E3650E"/>
    <w:rsid w:val="00E3680D"/>
    <w:rsid w:val="00E37335"/>
    <w:rsid w:val="00E4187F"/>
    <w:rsid w:val="00E44335"/>
    <w:rsid w:val="00E517DD"/>
    <w:rsid w:val="00E52B7B"/>
    <w:rsid w:val="00E543F9"/>
    <w:rsid w:val="00E54CE9"/>
    <w:rsid w:val="00E57162"/>
    <w:rsid w:val="00E6271C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80042"/>
    <w:rsid w:val="00E80792"/>
    <w:rsid w:val="00E8204F"/>
    <w:rsid w:val="00E8322E"/>
    <w:rsid w:val="00E84F6B"/>
    <w:rsid w:val="00E8629C"/>
    <w:rsid w:val="00E86CA6"/>
    <w:rsid w:val="00E9171E"/>
    <w:rsid w:val="00E92869"/>
    <w:rsid w:val="00E975DF"/>
    <w:rsid w:val="00EA1B45"/>
    <w:rsid w:val="00EA2A3C"/>
    <w:rsid w:val="00EA520C"/>
    <w:rsid w:val="00EA5F7B"/>
    <w:rsid w:val="00EB1835"/>
    <w:rsid w:val="00EB1BE0"/>
    <w:rsid w:val="00EB2583"/>
    <w:rsid w:val="00EB39F1"/>
    <w:rsid w:val="00EB41B3"/>
    <w:rsid w:val="00EB5027"/>
    <w:rsid w:val="00EB7735"/>
    <w:rsid w:val="00EB7DCB"/>
    <w:rsid w:val="00EC031E"/>
    <w:rsid w:val="00EC0804"/>
    <w:rsid w:val="00EC09F9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BE6"/>
    <w:rsid w:val="00EF629D"/>
    <w:rsid w:val="00EF6BD8"/>
    <w:rsid w:val="00F04E5A"/>
    <w:rsid w:val="00F06E62"/>
    <w:rsid w:val="00F07A3E"/>
    <w:rsid w:val="00F1122F"/>
    <w:rsid w:val="00F11B26"/>
    <w:rsid w:val="00F121FE"/>
    <w:rsid w:val="00F13F7A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A1D"/>
    <w:rsid w:val="00F33990"/>
    <w:rsid w:val="00F34005"/>
    <w:rsid w:val="00F3411D"/>
    <w:rsid w:val="00F34320"/>
    <w:rsid w:val="00F34933"/>
    <w:rsid w:val="00F36025"/>
    <w:rsid w:val="00F361DE"/>
    <w:rsid w:val="00F40127"/>
    <w:rsid w:val="00F43156"/>
    <w:rsid w:val="00F46302"/>
    <w:rsid w:val="00F46603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1D70"/>
    <w:rsid w:val="00F652D5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4836"/>
    <w:rsid w:val="00FA5304"/>
    <w:rsid w:val="00FA54D5"/>
    <w:rsid w:val="00FA5B49"/>
    <w:rsid w:val="00FA7AE1"/>
    <w:rsid w:val="00FB193C"/>
    <w:rsid w:val="00FB31E9"/>
    <w:rsid w:val="00FB4C02"/>
    <w:rsid w:val="00FC22EC"/>
    <w:rsid w:val="00FC2312"/>
    <w:rsid w:val="00FC3B84"/>
    <w:rsid w:val="00FC4E14"/>
    <w:rsid w:val="00FC609A"/>
    <w:rsid w:val="00FC690A"/>
    <w:rsid w:val="00FD14CB"/>
    <w:rsid w:val="00FD2532"/>
    <w:rsid w:val="00FD438B"/>
    <w:rsid w:val="00FD7354"/>
    <w:rsid w:val="00FE099B"/>
    <w:rsid w:val="00FE1009"/>
    <w:rsid w:val="00FE1F96"/>
    <w:rsid w:val="00FE278F"/>
    <w:rsid w:val="00FF03EB"/>
    <w:rsid w:val="00FF1D83"/>
    <w:rsid w:val="00FF2EE0"/>
    <w:rsid w:val="00FF34D3"/>
    <w:rsid w:val="00FF6D6A"/>
    <w:rsid w:val="1DB4D166"/>
    <w:rsid w:val="4600B39E"/>
    <w:rsid w:val="4769081B"/>
    <w:rsid w:val="4A7AA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semiHidden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unsplash.com/" TargetMode="External" Id="rId13" /><Relationship Type="http://schemas.openxmlformats.org/officeDocument/2006/relationships/image" Target="media/image6.png" Id="rId18" /><Relationship Type="http://schemas.openxmlformats.org/officeDocument/2006/relationships/image" Target="media/image14.png" Id="rId26" /><Relationship Type="http://schemas.openxmlformats.org/officeDocument/2006/relationships/image" Target="media/image27.png" Id="rId39" /><Relationship Type="http://schemas.openxmlformats.org/officeDocument/2006/relationships/image" Target="media/image9.png" Id="rId21" /><Relationship Type="http://schemas.openxmlformats.org/officeDocument/2006/relationships/image" Target="media/image22.png" Id="rId34" /><Relationship Type="http://schemas.openxmlformats.org/officeDocument/2006/relationships/image" Target="media/image30.png" Id="rId42" /><Relationship Type="http://schemas.openxmlformats.org/officeDocument/2006/relationships/image" Target="media/image35.png" Id="rId47" /><Relationship Type="http://schemas.openxmlformats.org/officeDocument/2006/relationships/footer" Target="footer2.xml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17.png" Id="rId29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image" Target="media/image25.png" Id="rId37" /><Relationship Type="http://schemas.openxmlformats.org/officeDocument/2006/relationships/image" Target="media/image28.png" Id="rId40" /><Relationship Type="http://schemas.openxmlformats.org/officeDocument/2006/relationships/image" Target="media/image33.png" Id="rId45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24.png" Id="rId36" /><Relationship Type="http://schemas.openxmlformats.org/officeDocument/2006/relationships/header" Target="header1.xml" Id="rId49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openxmlformats.org/officeDocument/2006/relationships/image" Target="media/image32.png" Id="rId44" /><Relationship Type="http://schemas.openxmlformats.org/officeDocument/2006/relationships/theme" Target="theme/theme1.xml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image" Target="media/image23.png" Id="rId35" /><Relationship Type="http://schemas.openxmlformats.org/officeDocument/2006/relationships/image" Target="media/image31.png" Id="rId43" /><Relationship Type="http://schemas.openxmlformats.org/officeDocument/2006/relationships/footer" Target="footer1.xml" Id="rId48" /><Relationship Type="http://schemas.openxmlformats.org/officeDocument/2006/relationships/webSettings" Target="webSettings.xml" Id="rId8" /><Relationship Type="http://schemas.openxmlformats.org/officeDocument/2006/relationships/fontTable" Target="fontTable.xml" Id="rId51" /><Relationship Type="http://schemas.openxmlformats.org/officeDocument/2006/relationships/customXml" Target="../customXml/item3.xml" Id="rId3" /><Relationship Type="http://schemas.openxmlformats.org/officeDocument/2006/relationships/hyperlink" Target="https://code.cognizant.com/genc-java/truyum-ui-template" TargetMode="External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image" Target="media/image26.png" Id="rId38" /><Relationship Type="http://schemas.openxmlformats.org/officeDocument/2006/relationships/image" Target="media/image34.png" Id="rId46" /><Relationship Type="http://schemas.openxmlformats.org/officeDocument/2006/relationships/image" Target="media/image8.png" Id="rId20" /><Relationship Type="http://schemas.openxmlformats.org/officeDocument/2006/relationships/image" Target="media/image29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5" ma:contentTypeDescription="Create a new document." ma:contentTypeScope="" ma:versionID="3dab60aa55af7873d4fb0fb0a2c8c369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84ff00f1b2cb8248b6feb67eea399b9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5A829-02D8-44FE-A136-6FAB819F9DAA}"/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4401DB-A31D-4D79-9575-B1F9F568C7C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Office Word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Ramasubramanian, Seshadri (Cognizant)</lastModifiedBy>
  <revision>55</revision>
  <lastPrinted>2015-06-18T10:03:00.0000000Z</lastPrinted>
  <dcterms:created xsi:type="dcterms:W3CDTF">2019-05-03T12:51:00.0000000Z</dcterms:created>
  <dcterms:modified xsi:type="dcterms:W3CDTF">2019-08-23T09:53:35.3674718Z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